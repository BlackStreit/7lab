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F1680E" w14:textId="77777777" w:rsidR="007C4585" w:rsidRPr="007B0A05" w:rsidRDefault="007C4585" w:rsidP="007C4585">
      <w:pPr>
        <w:pStyle w:val="af2"/>
        <w:rPr>
          <w:szCs w:val="28"/>
        </w:rPr>
      </w:pPr>
      <w:bookmarkStart w:id="0" w:name="_Hlk40293597"/>
      <w:bookmarkEnd w:id="0"/>
      <w:r w:rsidRPr="007B0A05">
        <w:rPr>
          <w:szCs w:val="28"/>
        </w:rPr>
        <w:t xml:space="preserve">Министерство науки и высшего образования Российской Федерации </w:t>
      </w:r>
    </w:p>
    <w:p w14:paraId="3731C3C4" w14:textId="77777777" w:rsidR="007C4585" w:rsidRPr="007B0A05" w:rsidRDefault="007C4585" w:rsidP="007C4585">
      <w:pPr>
        <w:pStyle w:val="af2"/>
        <w:rPr>
          <w:szCs w:val="28"/>
        </w:rPr>
      </w:pPr>
      <w:r w:rsidRPr="007B0A05">
        <w:rPr>
          <w:szCs w:val="28"/>
        </w:rPr>
        <w:t xml:space="preserve">Федеральное государственное бюджетное образовательное учреждение </w:t>
      </w:r>
    </w:p>
    <w:p w14:paraId="0B301883" w14:textId="77777777" w:rsidR="007C4585" w:rsidRPr="007B0A05" w:rsidRDefault="007C4585" w:rsidP="007C4585">
      <w:pPr>
        <w:pStyle w:val="af2"/>
        <w:rPr>
          <w:szCs w:val="28"/>
        </w:rPr>
      </w:pPr>
      <w:r w:rsidRPr="007B0A05">
        <w:rPr>
          <w:szCs w:val="28"/>
        </w:rPr>
        <w:t xml:space="preserve">высшего образования </w:t>
      </w:r>
    </w:p>
    <w:p w14:paraId="4F29190E" w14:textId="77777777" w:rsidR="007C4585" w:rsidRPr="007B0A05" w:rsidRDefault="007C4585" w:rsidP="007C4585">
      <w:pPr>
        <w:pStyle w:val="af2"/>
        <w:spacing w:before="240"/>
        <w:rPr>
          <w:b/>
          <w:szCs w:val="28"/>
        </w:rPr>
      </w:pPr>
      <w:r w:rsidRPr="007B0A05">
        <w:rPr>
          <w:b/>
          <w:szCs w:val="28"/>
        </w:rPr>
        <w:t>ИРКУТСКИЙ НАЦИОНАЛЬНЫЙ ИССЛЕДОВАТЕЛЬСКИЙ ТЕХНИЧЕСКИЙ УНИВЕРСИТЕТ</w:t>
      </w:r>
    </w:p>
    <w:p w14:paraId="76B30227" w14:textId="77777777" w:rsidR="007C4585" w:rsidRPr="007B0A05" w:rsidRDefault="007C4585" w:rsidP="007C4585">
      <w:pPr>
        <w:pStyle w:val="af2"/>
        <w:rPr>
          <w:szCs w:val="28"/>
          <w:u w:val="single"/>
        </w:rPr>
      </w:pPr>
      <w:r w:rsidRPr="007B0A05">
        <w:rPr>
          <w:szCs w:val="28"/>
          <w:u w:val="single"/>
        </w:rPr>
        <w:t>Институт информационных технологий и анализа данных</w:t>
      </w:r>
    </w:p>
    <w:p w14:paraId="4C668ABA" w14:textId="77777777" w:rsidR="007C4585" w:rsidRPr="00D55EAD" w:rsidRDefault="007C4585" w:rsidP="007C4585">
      <w:pPr>
        <w:jc w:val="center"/>
        <w:rPr>
          <w:sz w:val="28"/>
          <w:szCs w:val="28"/>
          <w:vertAlign w:val="superscript"/>
        </w:rPr>
      </w:pPr>
      <w:r w:rsidRPr="00D55EAD">
        <w:rPr>
          <w:sz w:val="28"/>
          <w:szCs w:val="28"/>
          <w:vertAlign w:val="superscript"/>
        </w:rPr>
        <w:t>наименование института</w:t>
      </w:r>
    </w:p>
    <w:p w14:paraId="14E4E574" w14:textId="77777777" w:rsidR="007C4585" w:rsidRPr="007B0A05" w:rsidRDefault="007C4585" w:rsidP="007C4585">
      <w:pPr>
        <w:pStyle w:val="af2"/>
        <w:rPr>
          <w:szCs w:val="28"/>
          <w:u w:val="single"/>
        </w:rPr>
      </w:pPr>
    </w:p>
    <w:p w14:paraId="2C434B7D" w14:textId="77777777" w:rsidR="007C4585" w:rsidRDefault="007C4585" w:rsidP="007C4585">
      <w:pPr>
        <w:jc w:val="center"/>
        <w:rPr>
          <w:sz w:val="28"/>
          <w:szCs w:val="28"/>
        </w:rPr>
      </w:pPr>
    </w:p>
    <w:p w14:paraId="2CB3C4AA" w14:textId="77777777" w:rsidR="007C4585" w:rsidRDefault="007C4585" w:rsidP="007C4585">
      <w:pPr>
        <w:pStyle w:val="4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ОТЧЕТ</w:t>
      </w:r>
      <w:r w:rsidRPr="007B0A05">
        <w:rPr>
          <w:b w:val="0"/>
          <w:sz w:val="28"/>
          <w:szCs w:val="28"/>
        </w:rPr>
        <w:br/>
        <w:t xml:space="preserve">к </w:t>
      </w:r>
      <w:r>
        <w:rPr>
          <w:b w:val="0"/>
          <w:sz w:val="28"/>
          <w:szCs w:val="28"/>
        </w:rPr>
        <w:t>лабораторной</w:t>
      </w:r>
      <w:r w:rsidRPr="007B0A05">
        <w:rPr>
          <w:b w:val="0"/>
          <w:sz w:val="28"/>
          <w:szCs w:val="28"/>
        </w:rPr>
        <w:t xml:space="preserve"> работе по дисциплине</w:t>
      </w:r>
    </w:p>
    <w:p w14:paraId="078C87D3" w14:textId="77777777" w:rsidR="007C4585" w:rsidRPr="001C0683" w:rsidRDefault="007C4585" w:rsidP="007C4585">
      <w:pPr>
        <w:pStyle w:val="a9"/>
        <w:ind w:firstLine="0"/>
        <w:jc w:val="center"/>
        <w:rPr>
          <w:szCs w:val="28"/>
          <w:u w:val="single"/>
        </w:rPr>
      </w:pPr>
      <w:r w:rsidRPr="001C0683">
        <w:rPr>
          <w:u w:val="single"/>
        </w:rPr>
        <w:t>Объектно-ориентированное программирование</w:t>
      </w:r>
    </w:p>
    <w:p w14:paraId="354369DE" w14:textId="77777777" w:rsidR="007C4585" w:rsidRDefault="007C4585" w:rsidP="007C4585">
      <w:pPr>
        <w:spacing w:after="0" w:line="240" w:lineRule="auto"/>
        <w:jc w:val="center"/>
        <w:rPr>
          <w:sz w:val="28"/>
          <w:szCs w:val="28"/>
        </w:rPr>
      </w:pPr>
    </w:p>
    <w:p w14:paraId="764136AC" w14:textId="77777777" w:rsidR="007C4585" w:rsidRDefault="007C4585" w:rsidP="007C4585">
      <w:pPr>
        <w:spacing w:after="0" w:line="240" w:lineRule="auto"/>
        <w:jc w:val="center"/>
        <w:rPr>
          <w:sz w:val="28"/>
          <w:szCs w:val="28"/>
        </w:rPr>
      </w:pPr>
    </w:p>
    <w:p w14:paraId="3EDB5A32" w14:textId="77777777" w:rsidR="007C4585" w:rsidRPr="007B0A05" w:rsidRDefault="007C4585" w:rsidP="007C4585">
      <w:pPr>
        <w:spacing w:after="0" w:line="240" w:lineRule="auto"/>
        <w:jc w:val="center"/>
        <w:rPr>
          <w:sz w:val="28"/>
          <w:szCs w:val="28"/>
        </w:rPr>
      </w:pPr>
    </w:p>
    <w:p w14:paraId="002017CB" w14:textId="7BAF28CA" w:rsidR="007C4585" w:rsidRPr="00A17B27" w:rsidRDefault="007C4585" w:rsidP="007C458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A17B27">
        <w:rPr>
          <w:rFonts w:ascii="Times New Roman" w:hAnsi="Times New Roman" w:cs="Times New Roman"/>
          <w:sz w:val="28"/>
          <w:szCs w:val="28"/>
          <w:u w:val="single"/>
        </w:rPr>
        <w:t>«</w:t>
      </w:r>
      <w:r w:rsidR="0044782D" w:rsidRPr="0044782D">
        <w:rPr>
          <w:rFonts w:ascii="Times New Roman" w:hAnsi="Times New Roman" w:cs="Times New Roman"/>
          <w:sz w:val="28"/>
          <w:szCs w:val="28"/>
          <w:u w:val="single"/>
        </w:rPr>
        <w:t xml:space="preserve">Разработка приложения с оконным графическим </w:t>
      </w:r>
      <w:r w:rsidR="0044782D">
        <w:rPr>
          <w:rFonts w:ascii="Times New Roman" w:hAnsi="Times New Roman" w:cs="Times New Roman"/>
          <w:sz w:val="28"/>
          <w:szCs w:val="28"/>
          <w:u w:val="single"/>
        </w:rPr>
        <w:br/>
      </w:r>
      <w:r w:rsidR="0044782D" w:rsidRPr="0044782D">
        <w:rPr>
          <w:rFonts w:ascii="Times New Roman" w:hAnsi="Times New Roman" w:cs="Times New Roman"/>
          <w:sz w:val="28"/>
          <w:szCs w:val="28"/>
          <w:u w:val="single"/>
        </w:rPr>
        <w:t>пользовательским интерфейсом</w:t>
      </w:r>
      <w:r w:rsidRPr="00A17B27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6A3D823D" w14:textId="77777777" w:rsidR="007C4585" w:rsidRPr="00D55EAD" w:rsidRDefault="007C4585" w:rsidP="007C4585">
      <w:pPr>
        <w:spacing w:after="0" w:line="240" w:lineRule="auto"/>
        <w:jc w:val="center"/>
        <w:rPr>
          <w:sz w:val="28"/>
          <w:szCs w:val="28"/>
          <w:vertAlign w:val="superscript"/>
        </w:rPr>
      </w:pPr>
      <w:r w:rsidRPr="00D55EAD">
        <w:rPr>
          <w:sz w:val="28"/>
          <w:szCs w:val="28"/>
          <w:vertAlign w:val="superscript"/>
        </w:rPr>
        <w:t>Наименование темы</w:t>
      </w:r>
    </w:p>
    <w:p w14:paraId="54BA408B" w14:textId="77777777" w:rsidR="007C4585" w:rsidRPr="007B0A05" w:rsidRDefault="007C4585" w:rsidP="007C4585">
      <w:pPr>
        <w:spacing w:after="0" w:line="240" w:lineRule="auto"/>
        <w:rPr>
          <w:sz w:val="28"/>
          <w:szCs w:val="28"/>
        </w:rPr>
      </w:pPr>
    </w:p>
    <w:p w14:paraId="084AE952" w14:textId="77777777" w:rsidR="007C4585" w:rsidRPr="007B0A05" w:rsidRDefault="007C4585" w:rsidP="007C4585">
      <w:pPr>
        <w:spacing w:after="0" w:line="240" w:lineRule="auto"/>
        <w:rPr>
          <w:sz w:val="28"/>
          <w:szCs w:val="28"/>
        </w:rPr>
      </w:pPr>
    </w:p>
    <w:p w14:paraId="3CE59394" w14:textId="310F2369" w:rsidR="007C4585" w:rsidRPr="007B0A05" w:rsidRDefault="007C4585" w:rsidP="007C4585">
      <w:pPr>
        <w:tabs>
          <w:tab w:val="left" w:pos="1418"/>
        </w:tabs>
        <w:spacing w:after="0" w:line="240" w:lineRule="auto"/>
        <w:jc w:val="right"/>
        <w:rPr>
          <w:sz w:val="28"/>
          <w:szCs w:val="28"/>
          <w:u w:val="single"/>
        </w:rPr>
      </w:pPr>
      <w:r>
        <w:rPr>
          <w:sz w:val="28"/>
          <w:szCs w:val="28"/>
        </w:rPr>
        <w:tab/>
      </w:r>
      <w:r w:rsidRPr="00863640">
        <w:rPr>
          <w:rFonts w:ascii="Times New Roman" w:hAnsi="Times New Roman" w:cs="Times New Roman"/>
          <w:sz w:val="28"/>
          <w:szCs w:val="28"/>
        </w:rPr>
        <w:t>Выполнил студент группы</w:t>
      </w:r>
      <w:r w:rsidRPr="007B0A05">
        <w:rPr>
          <w:sz w:val="28"/>
          <w:szCs w:val="28"/>
        </w:rPr>
        <w:t xml:space="preserve">   </w:t>
      </w:r>
      <w:r w:rsidRPr="009D6C69">
        <w:rPr>
          <w:rFonts w:ascii="Times New Roman" w:hAnsi="Times New Roman" w:cs="Times New Roman"/>
          <w:sz w:val="28"/>
          <w:szCs w:val="28"/>
          <w:u w:val="single"/>
        </w:rPr>
        <w:t>ИСМб 19–1</w:t>
      </w:r>
      <w:r w:rsidRPr="009D6C69">
        <w:rPr>
          <w:rFonts w:ascii="Times New Roman" w:hAnsi="Times New Roman" w:cs="Times New Roman"/>
          <w:sz w:val="28"/>
          <w:szCs w:val="28"/>
        </w:rPr>
        <w:tab/>
      </w:r>
      <w:r w:rsidR="00273ABC">
        <w:rPr>
          <w:rFonts w:ascii="Times New Roman" w:hAnsi="Times New Roman" w:cs="Times New Roman"/>
          <w:sz w:val="28"/>
          <w:szCs w:val="28"/>
          <w:u w:val="single"/>
        </w:rPr>
        <w:t>Малиновцев И.А.</w:t>
      </w:r>
    </w:p>
    <w:p w14:paraId="4E5B75B9" w14:textId="77777777" w:rsidR="007C4585" w:rsidRPr="00D55EAD" w:rsidRDefault="007C4585" w:rsidP="007C4585">
      <w:pPr>
        <w:tabs>
          <w:tab w:val="left" w:pos="1418"/>
        </w:tabs>
        <w:spacing w:after="0" w:line="240" w:lineRule="auto"/>
        <w:jc w:val="right"/>
        <w:rPr>
          <w:sz w:val="28"/>
          <w:szCs w:val="28"/>
          <w:vertAlign w:val="superscript"/>
        </w:rPr>
      </w:pPr>
      <w:r w:rsidRPr="007B0A05">
        <w:rPr>
          <w:sz w:val="28"/>
          <w:szCs w:val="28"/>
        </w:rPr>
        <w:tab/>
      </w:r>
      <w:r w:rsidRPr="007B0A05">
        <w:rPr>
          <w:sz w:val="28"/>
          <w:szCs w:val="28"/>
        </w:rPr>
        <w:tab/>
      </w:r>
      <w:r w:rsidRPr="00D55EAD">
        <w:rPr>
          <w:sz w:val="28"/>
          <w:szCs w:val="28"/>
          <w:vertAlign w:val="superscript"/>
        </w:rPr>
        <w:t>шифр</w:t>
      </w:r>
      <w:r>
        <w:rPr>
          <w:sz w:val="28"/>
          <w:szCs w:val="28"/>
          <w:vertAlign w:val="superscript"/>
        </w:rPr>
        <w:t xml:space="preserve">                     </w:t>
      </w:r>
      <w:r w:rsidRPr="00D55EAD">
        <w:rPr>
          <w:sz w:val="28"/>
          <w:szCs w:val="28"/>
          <w:vertAlign w:val="superscript"/>
        </w:rPr>
        <w:tab/>
        <w:t>Фамилия И.О.</w:t>
      </w:r>
      <w:r>
        <w:rPr>
          <w:sz w:val="28"/>
          <w:szCs w:val="28"/>
          <w:vertAlign w:val="superscript"/>
        </w:rPr>
        <w:tab/>
      </w:r>
    </w:p>
    <w:p w14:paraId="25C015B2" w14:textId="77777777" w:rsidR="007C4585" w:rsidRPr="007B0A05" w:rsidRDefault="007C4585" w:rsidP="007C4585">
      <w:pPr>
        <w:tabs>
          <w:tab w:val="left" w:pos="1418"/>
        </w:tabs>
        <w:spacing w:after="0" w:line="240" w:lineRule="auto"/>
        <w:jc w:val="right"/>
        <w:rPr>
          <w:sz w:val="28"/>
          <w:szCs w:val="28"/>
        </w:rPr>
      </w:pPr>
    </w:p>
    <w:p w14:paraId="550D1F2F" w14:textId="77777777" w:rsidR="007C4585" w:rsidRPr="007B0A05" w:rsidRDefault="007C4585" w:rsidP="007C4585">
      <w:pPr>
        <w:pStyle w:val="a9"/>
        <w:jc w:val="right"/>
        <w:rPr>
          <w:szCs w:val="28"/>
          <w:u w:val="single"/>
        </w:rPr>
      </w:pPr>
      <w:r w:rsidRPr="007B0A05">
        <w:rPr>
          <w:szCs w:val="28"/>
        </w:rPr>
        <w:tab/>
      </w:r>
      <w:r>
        <w:rPr>
          <w:szCs w:val="28"/>
        </w:rPr>
        <w:t>Проверила</w:t>
      </w:r>
      <w:r w:rsidRPr="007B0A05">
        <w:rPr>
          <w:szCs w:val="28"/>
        </w:rPr>
        <w:tab/>
      </w:r>
      <w:r w:rsidRPr="007B0A05">
        <w:rPr>
          <w:szCs w:val="28"/>
        </w:rPr>
        <w:tab/>
      </w:r>
      <w:r w:rsidRPr="007B0A05">
        <w:rPr>
          <w:szCs w:val="28"/>
        </w:rPr>
        <w:tab/>
      </w:r>
      <w:r w:rsidRPr="007B0A05">
        <w:rPr>
          <w:szCs w:val="28"/>
        </w:rPr>
        <w:tab/>
        <w:t xml:space="preserve">                   </w:t>
      </w:r>
      <w:r w:rsidRPr="005A19D6">
        <w:rPr>
          <w:u w:val="single"/>
        </w:rPr>
        <w:t>Маланова Т.В.</w:t>
      </w:r>
    </w:p>
    <w:p w14:paraId="73723FE3" w14:textId="77777777" w:rsidR="007C4585" w:rsidRPr="00D55EAD" w:rsidRDefault="007C4585" w:rsidP="007C4585">
      <w:pPr>
        <w:tabs>
          <w:tab w:val="left" w:pos="1418"/>
        </w:tabs>
        <w:spacing w:after="0" w:line="240" w:lineRule="auto"/>
        <w:jc w:val="right"/>
        <w:rPr>
          <w:sz w:val="28"/>
          <w:szCs w:val="28"/>
          <w:vertAlign w:val="superscript"/>
        </w:rPr>
      </w:pPr>
      <w:r w:rsidRPr="007B0A05">
        <w:rPr>
          <w:sz w:val="28"/>
          <w:szCs w:val="28"/>
        </w:rPr>
        <w:tab/>
      </w:r>
      <w:r w:rsidRPr="007B0A05">
        <w:rPr>
          <w:sz w:val="28"/>
          <w:szCs w:val="28"/>
        </w:rPr>
        <w:tab/>
      </w:r>
      <w:r w:rsidRPr="007B0A05">
        <w:rPr>
          <w:sz w:val="28"/>
          <w:szCs w:val="28"/>
        </w:rPr>
        <w:tab/>
      </w:r>
      <w:r w:rsidRPr="007B0A05">
        <w:rPr>
          <w:sz w:val="28"/>
          <w:szCs w:val="28"/>
        </w:rPr>
        <w:tab/>
      </w:r>
      <w:r w:rsidRPr="007B0A05">
        <w:rPr>
          <w:sz w:val="28"/>
          <w:szCs w:val="28"/>
        </w:rPr>
        <w:tab/>
      </w:r>
      <w:r w:rsidRPr="007B0A05">
        <w:rPr>
          <w:sz w:val="28"/>
          <w:szCs w:val="28"/>
        </w:rPr>
        <w:tab/>
        <w:t xml:space="preserve">                    </w:t>
      </w:r>
      <w:r w:rsidRPr="00D55EAD">
        <w:rPr>
          <w:sz w:val="28"/>
          <w:szCs w:val="28"/>
          <w:vertAlign w:val="superscript"/>
        </w:rPr>
        <w:t>Фамилия И.О.</w:t>
      </w:r>
      <w:r>
        <w:rPr>
          <w:sz w:val="28"/>
          <w:szCs w:val="28"/>
          <w:vertAlign w:val="superscript"/>
        </w:rPr>
        <w:tab/>
      </w:r>
    </w:p>
    <w:p w14:paraId="0109E44D" w14:textId="77777777" w:rsidR="007C4585" w:rsidRPr="007B0A05" w:rsidRDefault="007C4585" w:rsidP="007C4585">
      <w:pPr>
        <w:spacing w:after="0" w:line="240" w:lineRule="auto"/>
        <w:jc w:val="right"/>
        <w:rPr>
          <w:sz w:val="28"/>
          <w:szCs w:val="28"/>
        </w:rPr>
      </w:pPr>
    </w:p>
    <w:p w14:paraId="738802C2" w14:textId="77777777" w:rsidR="007C4585" w:rsidRPr="007B0A05" w:rsidRDefault="007C4585" w:rsidP="007C4585">
      <w:pPr>
        <w:spacing w:after="0" w:line="240" w:lineRule="auto"/>
        <w:jc w:val="right"/>
        <w:rPr>
          <w:sz w:val="28"/>
          <w:szCs w:val="28"/>
        </w:rPr>
      </w:pPr>
    </w:p>
    <w:p w14:paraId="43DED3CC" w14:textId="46A43022" w:rsidR="007C4585" w:rsidRPr="00A17B27" w:rsidRDefault="007C4585" w:rsidP="007C4585">
      <w:pPr>
        <w:tabs>
          <w:tab w:val="left" w:pos="1418"/>
        </w:tabs>
        <w:spacing w:after="0" w:line="240" w:lineRule="auto"/>
        <w:jc w:val="right"/>
        <w:rPr>
          <w:sz w:val="28"/>
          <w:szCs w:val="28"/>
          <w:u w:val="single"/>
        </w:rPr>
      </w:pPr>
      <w:r w:rsidRPr="007B0A05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863640">
        <w:rPr>
          <w:rFonts w:ascii="Times New Roman" w:hAnsi="Times New Roman" w:cs="Times New Roman"/>
          <w:sz w:val="28"/>
          <w:szCs w:val="28"/>
        </w:rPr>
        <w:t>Содержание отчета на</w:t>
      </w:r>
      <w:r w:rsidRPr="00863640">
        <w:rPr>
          <w:rFonts w:ascii="Times New Roman" w:hAnsi="Times New Roman" w:cs="Times New Roman"/>
          <w:sz w:val="28"/>
          <w:szCs w:val="28"/>
        </w:rPr>
        <w:tab/>
      </w:r>
      <w:r w:rsidRPr="00863640">
        <w:rPr>
          <w:rFonts w:ascii="Times New Roman" w:hAnsi="Times New Roman" w:cs="Times New Roman"/>
          <w:sz w:val="28"/>
          <w:szCs w:val="28"/>
        </w:rPr>
        <w:tab/>
      </w:r>
      <w:r w:rsidRPr="00863640">
        <w:rPr>
          <w:rFonts w:ascii="Times New Roman" w:hAnsi="Times New Roman" w:cs="Times New Roman"/>
          <w:sz w:val="28"/>
          <w:szCs w:val="28"/>
          <w:u w:val="single"/>
        </w:rPr>
        <w:tab/>
      </w:r>
      <w:r w:rsidR="00481945">
        <w:rPr>
          <w:rFonts w:ascii="Times New Roman" w:hAnsi="Times New Roman" w:cs="Times New Roman"/>
          <w:sz w:val="28"/>
          <w:szCs w:val="28"/>
          <w:u w:val="single"/>
        </w:rPr>
        <w:t>18</w:t>
      </w:r>
      <w:r w:rsidRPr="00863640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63640">
        <w:rPr>
          <w:rFonts w:ascii="Times New Roman" w:hAnsi="Times New Roman" w:cs="Times New Roman"/>
          <w:sz w:val="28"/>
          <w:szCs w:val="28"/>
        </w:rPr>
        <w:t xml:space="preserve"> стр.</w:t>
      </w:r>
    </w:p>
    <w:p w14:paraId="56702022" w14:textId="77777777" w:rsidR="007C4585" w:rsidRDefault="007C4585" w:rsidP="007C4585">
      <w:pPr>
        <w:spacing w:after="0" w:line="240" w:lineRule="auto"/>
        <w:rPr>
          <w:sz w:val="28"/>
          <w:szCs w:val="28"/>
        </w:rPr>
      </w:pPr>
    </w:p>
    <w:p w14:paraId="268DAF31" w14:textId="77777777" w:rsidR="007C4585" w:rsidRDefault="007C4585" w:rsidP="007C4585">
      <w:pPr>
        <w:spacing w:after="0" w:line="240" w:lineRule="auto"/>
        <w:rPr>
          <w:sz w:val="28"/>
          <w:szCs w:val="28"/>
        </w:rPr>
      </w:pPr>
    </w:p>
    <w:p w14:paraId="2486A16D" w14:textId="77777777" w:rsidR="007C4585" w:rsidRDefault="007C4585" w:rsidP="007C4585">
      <w:pPr>
        <w:spacing w:after="0" w:line="240" w:lineRule="auto"/>
        <w:rPr>
          <w:sz w:val="28"/>
          <w:szCs w:val="28"/>
        </w:rPr>
      </w:pPr>
    </w:p>
    <w:p w14:paraId="5BEB9608" w14:textId="77777777" w:rsidR="007C4585" w:rsidRDefault="007C4585" w:rsidP="007C4585">
      <w:pPr>
        <w:spacing w:after="0" w:line="240" w:lineRule="auto"/>
        <w:rPr>
          <w:sz w:val="28"/>
          <w:szCs w:val="28"/>
        </w:rPr>
      </w:pPr>
    </w:p>
    <w:p w14:paraId="77E79D06" w14:textId="77777777" w:rsidR="007C4585" w:rsidRDefault="007C4585" w:rsidP="007C4585">
      <w:pPr>
        <w:spacing w:after="0" w:line="240" w:lineRule="auto"/>
        <w:rPr>
          <w:sz w:val="28"/>
          <w:szCs w:val="28"/>
        </w:rPr>
      </w:pPr>
    </w:p>
    <w:p w14:paraId="0B7FF382" w14:textId="77777777" w:rsidR="007C4585" w:rsidRDefault="007C4585" w:rsidP="007C4585">
      <w:pPr>
        <w:spacing w:after="0" w:line="240" w:lineRule="auto"/>
        <w:rPr>
          <w:sz w:val="28"/>
          <w:szCs w:val="28"/>
        </w:rPr>
      </w:pPr>
    </w:p>
    <w:p w14:paraId="46AD6D4F" w14:textId="77777777" w:rsidR="007C4585" w:rsidRDefault="007C4585" w:rsidP="007C4585">
      <w:pPr>
        <w:spacing w:after="0" w:line="240" w:lineRule="auto"/>
        <w:rPr>
          <w:sz w:val="28"/>
          <w:szCs w:val="28"/>
        </w:rPr>
      </w:pPr>
    </w:p>
    <w:p w14:paraId="06475A8D" w14:textId="77777777" w:rsidR="007C4585" w:rsidRDefault="007C4585" w:rsidP="007C4585">
      <w:pPr>
        <w:spacing w:after="0" w:line="240" w:lineRule="auto"/>
        <w:rPr>
          <w:sz w:val="28"/>
          <w:szCs w:val="28"/>
        </w:rPr>
      </w:pPr>
    </w:p>
    <w:p w14:paraId="7A698772" w14:textId="77777777" w:rsidR="007C4585" w:rsidRDefault="007C4585" w:rsidP="007C4585">
      <w:pPr>
        <w:spacing w:after="0" w:line="240" w:lineRule="auto"/>
        <w:rPr>
          <w:sz w:val="28"/>
          <w:szCs w:val="28"/>
        </w:rPr>
      </w:pPr>
    </w:p>
    <w:p w14:paraId="3D7E1168" w14:textId="77777777" w:rsidR="007C4585" w:rsidRDefault="007C4585" w:rsidP="007C4585">
      <w:pPr>
        <w:spacing w:after="0" w:line="240" w:lineRule="auto"/>
        <w:rPr>
          <w:sz w:val="28"/>
          <w:szCs w:val="28"/>
        </w:rPr>
      </w:pPr>
    </w:p>
    <w:p w14:paraId="286E9953" w14:textId="77777777" w:rsidR="007C4585" w:rsidRDefault="007C4585" w:rsidP="007C4585">
      <w:pPr>
        <w:spacing w:after="0" w:line="240" w:lineRule="auto"/>
        <w:rPr>
          <w:sz w:val="28"/>
          <w:szCs w:val="28"/>
        </w:rPr>
      </w:pPr>
    </w:p>
    <w:p w14:paraId="35FCD720" w14:textId="77777777" w:rsidR="007C4585" w:rsidRPr="00C11FC3" w:rsidRDefault="007C4585" w:rsidP="007C4585">
      <w:pPr>
        <w:spacing w:after="0" w:line="240" w:lineRule="auto"/>
        <w:rPr>
          <w:sz w:val="28"/>
          <w:szCs w:val="28"/>
        </w:rPr>
      </w:pPr>
    </w:p>
    <w:p w14:paraId="3FD5B586" w14:textId="77777777" w:rsidR="007C4585" w:rsidRPr="007B0A05" w:rsidRDefault="007C4585" w:rsidP="007C4585">
      <w:pPr>
        <w:spacing w:after="0" w:line="240" w:lineRule="auto"/>
        <w:ind w:firstLine="720"/>
        <w:jc w:val="center"/>
        <w:rPr>
          <w:sz w:val="28"/>
          <w:szCs w:val="28"/>
        </w:rPr>
      </w:pPr>
      <w:r w:rsidRPr="007B0A05">
        <w:rPr>
          <w:sz w:val="28"/>
          <w:szCs w:val="28"/>
        </w:rPr>
        <w:t>Иркутск 202</w:t>
      </w:r>
      <w:r>
        <w:rPr>
          <w:sz w:val="28"/>
          <w:szCs w:val="28"/>
        </w:rPr>
        <w:t xml:space="preserve">1 </w:t>
      </w:r>
      <w:r w:rsidRPr="007B0A05">
        <w:rPr>
          <w:sz w:val="28"/>
          <w:szCs w:val="28"/>
        </w:rPr>
        <w:t>г.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15167776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p w14:paraId="2DEB2619" w14:textId="77777777" w:rsidR="007C4585" w:rsidRPr="00F435C4" w:rsidRDefault="007C4585" w:rsidP="00F435C4">
          <w:pPr>
            <w:pStyle w:val="ab"/>
            <w:spacing w:before="0" w:line="240" w:lineRule="auto"/>
            <w:jc w:val="center"/>
            <w:rPr>
              <w:rFonts w:ascii="Times New Roman" w:hAnsi="Times New Roman" w:cs="Times New Roman"/>
              <w:color w:val="auto"/>
            </w:rPr>
          </w:pPr>
          <w:r w:rsidRPr="00F435C4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0BE9AF37" w14:textId="5CFE9AD9" w:rsidR="00DA10A3" w:rsidRPr="00DA10A3" w:rsidRDefault="007C4585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r w:rsidRPr="00F435C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435C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435C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68340577" w:history="1">
            <w:r w:rsidR="00DA10A3" w:rsidRPr="00DA10A3">
              <w:rPr>
                <w:rStyle w:val="ac"/>
                <w:rFonts w:ascii="Times New Roman" w:hAnsi="Times New Roman" w:cs="Times New Roman"/>
                <w:noProof/>
                <w:sz w:val="28"/>
              </w:rPr>
              <w:t>1 Введение</w:t>
            </w:r>
            <w:r w:rsidR="00DA10A3"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DA10A3"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DA10A3"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_Toc68340577 \h </w:instrText>
            </w:r>
            <w:r w:rsidR="00DA10A3" w:rsidRPr="00DA10A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DA10A3"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DA10A3"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="00DA10A3"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EF376F9" w14:textId="34B68800" w:rsidR="00DA10A3" w:rsidRPr="00DA10A3" w:rsidRDefault="00DA10A3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68340578" w:history="1">
            <w:r w:rsidRPr="00DA10A3">
              <w:rPr>
                <w:rStyle w:val="ac"/>
                <w:rFonts w:ascii="Times New Roman" w:eastAsia="Times New Roman" w:hAnsi="Times New Roman" w:cs="Times New Roman"/>
                <w:noProof/>
                <w:sz w:val="28"/>
              </w:rPr>
              <w:t>2 Проектирование графического интерфейса пользователя</w:t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_Toc68340578 \h </w:instrText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7D27E573" w14:textId="31BC1DF4" w:rsidR="00DA10A3" w:rsidRPr="00DA10A3" w:rsidRDefault="00DA10A3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68340579" w:history="1">
            <w:r w:rsidRPr="00DA10A3">
              <w:rPr>
                <w:rStyle w:val="ac"/>
                <w:rFonts w:ascii="Times New Roman" w:eastAsia="Times New Roman" w:hAnsi="Times New Roman" w:cs="Times New Roman"/>
                <w:noProof/>
                <w:sz w:val="28"/>
              </w:rPr>
              <w:t>3 Проектирование классов</w:t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_Toc68340579 \h </w:instrText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7E9A796A" w14:textId="05AF20B6" w:rsidR="00DA10A3" w:rsidRPr="00DA10A3" w:rsidRDefault="00DA10A3">
          <w:pPr>
            <w:pStyle w:val="2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68340580" w:history="1">
            <w:r w:rsidRPr="00DA10A3">
              <w:rPr>
                <w:rStyle w:val="ac"/>
                <w:rFonts w:ascii="Times New Roman" w:hAnsi="Times New Roman" w:cs="Times New Roman"/>
                <w:noProof/>
                <w:sz w:val="28"/>
              </w:rPr>
              <w:t>3.1 Словесное описание классов</w:t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_Toc68340580 \h </w:instrText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0730D577" w14:textId="75CDC459" w:rsidR="00DA10A3" w:rsidRPr="00DA10A3" w:rsidRDefault="00DA10A3">
          <w:pPr>
            <w:pStyle w:val="2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68340581" w:history="1">
            <w:r w:rsidRPr="00DA10A3">
              <w:rPr>
                <w:rStyle w:val="ac"/>
                <w:rFonts w:ascii="Times New Roman" w:hAnsi="Times New Roman" w:cs="Times New Roman"/>
                <w:noProof/>
                <w:sz w:val="28"/>
              </w:rPr>
              <w:t xml:space="preserve">3.2 Класс </w:t>
            </w:r>
            <w:r w:rsidRPr="00DA10A3">
              <w:rPr>
                <w:rStyle w:val="ac"/>
                <w:rFonts w:ascii="Times New Roman" w:hAnsi="Times New Roman" w:cs="Times New Roman"/>
                <w:noProof/>
                <w:sz w:val="28"/>
                <w:lang w:val="en-US"/>
              </w:rPr>
              <w:t>MainActivity</w:t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_Toc68340581 \h </w:instrText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7779F6BE" w14:textId="1383302A" w:rsidR="00DA10A3" w:rsidRPr="00DA10A3" w:rsidRDefault="00DA10A3">
          <w:pPr>
            <w:pStyle w:val="2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68340582" w:history="1">
            <w:r w:rsidRPr="00DA10A3">
              <w:rPr>
                <w:rStyle w:val="ac"/>
                <w:rFonts w:ascii="Times New Roman" w:hAnsi="Times New Roman" w:cs="Times New Roman"/>
                <w:noProof/>
                <w:sz w:val="28"/>
              </w:rPr>
              <w:t xml:space="preserve">3.3 Класс </w:t>
            </w:r>
            <w:r w:rsidRPr="00DA10A3">
              <w:rPr>
                <w:rStyle w:val="ac"/>
                <w:rFonts w:ascii="Times New Roman" w:hAnsi="Times New Roman" w:cs="Times New Roman"/>
                <w:noProof/>
                <w:sz w:val="28"/>
                <w:lang w:val="en-US"/>
              </w:rPr>
              <w:t>DrawingView</w:t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_Toc68340582 \h </w:instrText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CFBBFED" w14:textId="75AE1D1C" w:rsidR="00DA10A3" w:rsidRPr="00DA10A3" w:rsidRDefault="00DA10A3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68340583" w:history="1">
            <w:r w:rsidRPr="00DA10A3">
              <w:rPr>
                <w:rStyle w:val="ac"/>
                <w:rFonts w:ascii="Times New Roman" w:hAnsi="Times New Roman" w:cs="Times New Roman"/>
                <w:noProof/>
                <w:sz w:val="28"/>
                <w:lang w:val="en-US"/>
              </w:rPr>
              <w:t>4</w:t>
            </w:r>
            <w:r w:rsidRPr="00DA10A3">
              <w:rPr>
                <w:rStyle w:val="ac"/>
                <w:rFonts w:ascii="Times New Roman" w:hAnsi="Times New Roman" w:cs="Times New Roman"/>
                <w:noProof/>
                <w:sz w:val="28"/>
              </w:rPr>
              <w:t xml:space="preserve"> Таблица тестов</w:t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_Toc68340583 \h </w:instrText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t>6</w:t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00FEA5F7" w14:textId="5C551035" w:rsidR="00DA10A3" w:rsidRPr="00DA10A3" w:rsidRDefault="00DA10A3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68340584" w:history="1">
            <w:r w:rsidRPr="00DA10A3">
              <w:rPr>
                <w:rStyle w:val="ac"/>
                <w:rFonts w:ascii="Times New Roman" w:hAnsi="Times New Roman" w:cs="Times New Roman"/>
                <w:noProof/>
                <w:sz w:val="28"/>
              </w:rPr>
              <w:t>5 Результаты тестирования</w:t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_Toc68340584 \h </w:instrText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t>7</w:t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4431B76B" w14:textId="6573622C" w:rsidR="00DA10A3" w:rsidRPr="00DA10A3" w:rsidRDefault="00DA10A3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68340585" w:history="1">
            <w:r w:rsidRPr="00DA10A3">
              <w:rPr>
                <w:rStyle w:val="ac"/>
                <w:rFonts w:ascii="Times New Roman" w:eastAsia="Times New Roman" w:hAnsi="Times New Roman" w:cs="Times New Roman"/>
                <w:noProof/>
                <w:sz w:val="28"/>
              </w:rPr>
              <w:t>6 Исходный код</w:t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_Toc68340585 \h </w:instrText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t>12</w:t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425650AD" w14:textId="534F8EAC" w:rsidR="00DA10A3" w:rsidRPr="00DA10A3" w:rsidRDefault="00DA10A3">
          <w:pPr>
            <w:pStyle w:val="2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68340586" w:history="1">
            <w:r w:rsidRPr="00DA10A3">
              <w:rPr>
                <w:rStyle w:val="ac"/>
                <w:rFonts w:ascii="Times New Roman" w:hAnsi="Times New Roman" w:cs="Times New Roman"/>
                <w:noProof/>
                <w:sz w:val="28"/>
                <w:lang w:val="en-US"/>
              </w:rPr>
              <w:t xml:space="preserve">6.1 </w:t>
            </w:r>
            <w:r w:rsidRPr="00DA10A3">
              <w:rPr>
                <w:rStyle w:val="ac"/>
                <w:rFonts w:ascii="Times New Roman" w:hAnsi="Times New Roman" w:cs="Times New Roman"/>
                <w:noProof/>
                <w:sz w:val="28"/>
              </w:rPr>
              <w:t>Класс</w:t>
            </w:r>
            <w:r w:rsidRPr="00DA10A3">
              <w:rPr>
                <w:rStyle w:val="ac"/>
                <w:rFonts w:ascii="Times New Roman" w:hAnsi="Times New Roman" w:cs="Times New Roman"/>
                <w:noProof/>
                <w:sz w:val="28"/>
                <w:lang w:val="en-US"/>
              </w:rPr>
              <w:t xml:space="preserve"> MainActivity</w:t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_Toc68340586 \h </w:instrText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t>12</w:t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0461C2C2" w14:textId="6CA1166C" w:rsidR="00DA10A3" w:rsidRPr="00DA10A3" w:rsidRDefault="00DA10A3">
          <w:pPr>
            <w:pStyle w:val="2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68340587" w:history="1">
            <w:r w:rsidRPr="00DA10A3">
              <w:rPr>
                <w:rStyle w:val="ac"/>
                <w:rFonts w:ascii="Times New Roman" w:hAnsi="Times New Roman" w:cs="Times New Roman"/>
                <w:noProof/>
                <w:sz w:val="28"/>
                <w:lang w:val="en-US"/>
              </w:rPr>
              <w:t xml:space="preserve">6.2 </w:t>
            </w:r>
            <w:r w:rsidRPr="00DA10A3">
              <w:rPr>
                <w:rStyle w:val="ac"/>
                <w:rFonts w:ascii="Times New Roman" w:hAnsi="Times New Roman" w:cs="Times New Roman"/>
                <w:noProof/>
                <w:sz w:val="28"/>
              </w:rPr>
              <w:t>Класс</w:t>
            </w:r>
            <w:r w:rsidRPr="00DA10A3">
              <w:rPr>
                <w:rStyle w:val="ac"/>
                <w:rFonts w:ascii="Times New Roman" w:hAnsi="Times New Roman" w:cs="Times New Roman"/>
                <w:noProof/>
                <w:sz w:val="28"/>
                <w:lang w:val="en-US"/>
              </w:rPr>
              <w:t xml:space="preserve"> DrawingView</w:t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_Toc68340587 \h </w:instrText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t>15</w:t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35795203" w14:textId="636B7AD4" w:rsidR="00DA10A3" w:rsidRPr="00DA10A3" w:rsidRDefault="00DA10A3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68340588" w:history="1">
            <w:r w:rsidRPr="00DA10A3">
              <w:rPr>
                <w:rStyle w:val="ac"/>
                <w:rFonts w:ascii="Times New Roman" w:hAnsi="Times New Roman" w:cs="Times New Roman"/>
                <w:noProof/>
                <w:sz w:val="28"/>
              </w:rPr>
              <w:t>Список</w:t>
            </w:r>
            <w:r w:rsidRPr="00DA10A3">
              <w:rPr>
                <w:rStyle w:val="ac"/>
                <w:rFonts w:ascii="Times New Roman" w:hAnsi="Times New Roman" w:cs="Times New Roman"/>
                <w:noProof/>
                <w:sz w:val="28"/>
                <w:lang w:val="en-US"/>
              </w:rPr>
              <w:t xml:space="preserve"> </w:t>
            </w:r>
            <w:r w:rsidRPr="00DA10A3">
              <w:rPr>
                <w:rStyle w:val="ac"/>
                <w:rFonts w:ascii="Times New Roman" w:hAnsi="Times New Roman" w:cs="Times New Roman"/>
                <w:noProof/>
                <w:sz w:val="28"/>
              </w:rPr>
              <w:t>литературы</w:t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_Toc68340588 \h </w:instrText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t>18</w:t>
            </w:r>
            <w:r w:rsidRPr="00DA10A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624A537A" w14:textId="761482C5" w:rsidR="007C4585" w:rsidRDefault="007C4585" w:rsidP="00F435C4">
          <w:pPr>
            <w:spacing w:after="0" w:line="240" w:lineRule="auto"/>
          </w:pPr>
          <w:r w:rsidRPr="00F435C4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587147A9" w14:textId="77777777" w:rsidR="007C4585" w:rsidRDefault="007C4585" w:rsidP="007C4585">
      <w:r>
        <w:br w:type="page"/>
      </w:r>
      <w:bookmarkStart w:id="1" w:name="_GoBack"/>
      <w:bookmarkEnd w:id="1"/>
    </w:p>
    <w:p w14:paraId="1FF4E6AC" w14:textId="1AEAA519" w:rsidR="00ED6340" w:rsidRDefault="007C4585" w:rsidP="007C4585">
      <w:pPr>
        <w:pStyle w:val="12"/>
      </w:pPr>
      <w:bookmarkStart w:id="2" w:name="_Toc68340577"/>
      <w:r>
        <w:lastRenderedPageBreak/>
        <w:t>1 Введение</w:t>
      </w:r>
      <w:bookmarkEnd w:id="2"/>
    </w:p>
    <w:p w14:paraId="224A167A" w14:textId="77777777" w:rsidR="007C4585" w:rsidRPr="007C4585" w:rsidRDefault="007C4585" w:rsidP="007C4585">
      <w:pPr>
        <w:pStyle w:val="a9"/>
        <w:rPr>
          <w:b/>
          <w:bCs/>
        </w:rPr>
      </w:pPr>
      <w:r w:rsidRPr="007C4585">
        <w:rPr>
          <w:b/>
          <w:bCs/>
        </w:rPr>
        <w:t>Цель работы</w:t>
      </w:r>
    </w:p>
    <w:p w14:paraId="0F4D1A18" w14:textId="45189EF4" w:rsidR="007C4585" w:rsidRPr="00AB0814" w:rsidRDefault="007C4585" w:rsidP="007C4585">
      <w:pPr>
        <w:pStyle w:val="a9"/>
      </w:pPr>
      <w:r w:rsidRPr="007C4585">
        <w:t>Получение общего представл</w:t>
      </w:r>
      <w:r w:rsidR="00AB0814">
        <w:t xml:space="preserve">ения о создании </w:t>
      </w:r>
      <w:r w:rsidR="00AB0814">
        <w:rPr>
          <w:lang w:val="en-US"/>
        </w:rPr>
        <w:t>Android</w:t>
      </w:r>
      <w:r w:rsidR="00AB0814" w:rsidRPr="00AB0814">
        <w:t>-</w:t>
      </w:r>
      <w:r w:rsidR="00AB0814">
        <w:t xml:space="preserve">приложения на </w:t>
      </w:r>
      <w:r w:rsidR="00AB0814">
        <w:rPr>
          <w:lang w:val="en-US"/>
        </w:rPr>
        <w:t>Java</w:t>
      </w:r>
    </w:p>
    <w:p w14:paraId="1BEEC10B" w14:textId="46BA5E6E" w:rsidR="007C4585" w:rsidRPr="007C4585" w:rsidRDefault="007C4585" w:rsidP="007C4585">
      <w:pPr>
        <w:pStyle w:val="a9"/>
      </w:pPr>
      <w:r w:rsidRPr="007C4585">
        <w:t>Получение практического опыта работы с базовыми графическими библиотеками java</w:t>
      </w:r>
      <w:r w:rsidR="00AB0814" w:rsidRPr="00AB0814">
        <w:t>-</w:t>
      </w:r>
      <w:r w:rsidR="00AB0814">
        <w:rPr>
          <w:lang w:val="en-US"/>
        </w:rPr>
        <w:t>android</w:t>
      </w:r>
      <w:r w:rsidRPr="007C4585">
        <w:t>.</w:t>
      </w:r>
    </w:p>
    <w:p w14:paraId="20800C92" w14:textId="77777777" w:rsidR="007C4585" w:rsidRPr="007C4585" w:rsidRDefault="007C4585" w:rsidP="007C4585">
      <w:pPr>
        <w:pStyle w:val="a9"/>
        <w:rPr>
          <w:b/>
          <w:bCs/>
        </w:rPr>
      </w:pPr>
      <w:r w:rsidRPr="007C4585">
        <w:rPr>
          <w:b/>
          <w:bCs/>
        </w:rPr>
        <w:t>Варианты индивидуальных заданий</w:t>
      </w:r>
    </w:p>
    <w:p w14:paraId="36CC7551" w14:textId="15F03C0E" w:rsidR="00C85406" w:rsidRDefault="007C4585" w:rsidP="007C4585">
      <w:pPr>
        <w:pStyle w:val="a9"/>
      </w:pPr>
      <w:r w:rsidRPr="007C4585">
        <w:t xml:space="preserve">В качестве индивидуального задания была выбрана реализация </w:t>
      </w:r>
      <w:r w:rsidR="00AB0814">
        <w:t>приложения для рисования</w:t>
      </w:r>
    </w:p>
    <w:p w14:paraId="3AF7DBB7" w14:textId="77777777" w:rsidR="00C85406" w:rsidRDefault="00C85406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575D88D2" w14:textId="421AFF7A" w:rsidR="00C85406" w:rsidRPr="00C85406" w:rsidRDefault="00C85406" w:rsidP="00C85406">
      <w:pPr>
        <w:pStyle w:val="12"/>
        <w:rPr>
          <w:rFonts w:eastAsia="Times New Roman"/>
        </w:rPr>
      </w:pPr>
      <w:bookmarkStart w:id="3" w:name="_Toc68340578"/>
      <w:r>
        <w:rPr>
          <w:rFonts w:eastAsia="Times New Roman"/>
        </w:rPr>
        <w:lastRenderedPageBreak/>
        <w:t xml:space="preserve">2 </w:t>
      </w:r>
      <w:r w:rsidRPr="00C85406">
        <w:rPr>
          <w:rFonts w:eastAsia="Times New Roman"/>
        </w:rPr>
        <w:t>Проектирование графического интерфейса пользователя</w:t>
      </w:r>
      <w:bookmarkEnd w:id="3"/>
    </w:p>
    <w:p w14:paraId="319BF0D4" w14:textId="1E99E3BF" w:rsidR="00394242" w:rsidRPr="000C19A1" w:rsidRDefault="00C85406" w:rsidP="007C4585">
      <w:pPr>
        <w:pStyle w:val="a9"/>
      </w:pPr>
      <w:r w:rsidRPr="00695FE3">
        <w:t xml:space="preserve">Графический интерфейс состоит из </w:t>
      </w:r>
      <w:r w:rsidR="000C19A1">
        <w:t xml:space="preserve">одного </w:t>
      </w:r>
      <w:r w:rsidR="000C19A1" w:rsidRPr="00695FE3">
        <w:t>окна</w:t>
      </w:r>
      <w:r w:rsidR="000C19A1">
        <w:t xml:space="preserve">. </w:t>
      </w:r>
      <w:r w:rsidR="00AB0814">
        <w:t xml:space="preserve">На нем находятся 16 кнопок и </w:t>
      </w:r>
      <w:r w:rsidR="00AB0814">
        <w:rPr>
          <w:lang w:val="en-US"/>
        </w:rPr>
        <w:t>View</w:t>
      </w:r>
      <w:r w:rsidR="00AB0814">
        <w:t xml:space="preserve">, который был разработан для этого приложения </w:t>
      </w:r>
    </w:p>
    <w:p w14:paraId="2A41CBA4" w14:textId="4C3FF455" w:rsidR="007C4585" w:rsidRDefault="00DA10A3" w:rsidP="00394242">
      <w:pPr>
        <w:pStyle w:val="a9"/>
        <w:ind w:firstLine="0"/>
        <w:jc w:val="center"/>
      </w:pPr>
      <w:r>
        <w:pict w14:anchorId="150BE9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7.5pt;height:536.25pt">
            <v:imagedata r:id="rId8" o:title="Screenshot_20210403_110203_com.example.myapplication"/>
          </v:shape>
        </w:pict>
      </w:r>
    </w:p>
    <w:p w14:paraId="501D34AF" w14:textId="5040BCE8" w:rsidR="00DD23B3" w:rsidRDefault="00DD23B3" w:rsidP="00DD23B3">
      <w:pPr>
        <w:pStyle w:val="a9"/>
        <w:ind w:firstLine="0"/>
        <w:jc w:val="center"/>
      </w:pPr>
      <w:r>
        <w:rPr>
          <w:szCs w:val="28"/>
        </w:rPr>
        <w:t>Рисунок 1 – Вид гл</w:t>
      </w:r>
      <w:r w:rsidRPr="007C4585">
        <w:t>а</w:t>
      </w:r>
      <w:r>
        <w:t>вного окн</w:t>
      </w:r>
      <w:r w:rsidRPr="007C4585">
        <w:t>а</w:t>
      </w:r>
    </w:p>
    <w:p w14:paraId="4D8D1927" w14:textId="5E9BE8B2" w:rsidR="00DD23B3" w:rsidRDefault="00DD23B3" w:rsidP="00394242">
      <w:pPr>
        <w:pStyle w:val="a9"/>
        <w:ind w:firstLine="0"/>
        <w:jc w:val="center"/>
      </w:pPr>
    </w:p>
    <w:p w14:paraId="3BED11DF" w14:textId="520F69A2" w:rsidR="00FC79C2" w:rsidRDefault="00FC79C2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48A1CE42" w14:textId="4B3B8FDF" w:rsidR="00FC79C2" w:rsidRPr="00FC79C2" w:rsidRDefault="00FC79C2" w:rsidP="00FC79C2">
      <w:pPr>
        <w:pStyle w:val="12"/>
        <w:rPr>
          <w:rFonts w:eastAsia="Times New Roman"/>
        </w:rPr>
      </w:pPr>
      <w:bookmarkStart w:id="4" w:name="_Toc68340579"/>
      <w:r>
        <w:rPr>
          <w:rFonts w:eastAsia="Times New Roman"/>
        </w:rPr>
        <w:lastRenderedPageBreak/>
        <w:t xml:space="preserve">3 </w:t>
      </w:r>
      <w:r w:rsidRPr="00FC79C2">
        <w:rPr>
          <w:rFonts w:eastAsia="Times New Roman"/>
        </w:rPr>
        <w:t>Проектирование классов</w:t>
      </w:r>
      <w:bookmarkEnd w:id="4"/>
    </w:p>
    <w:p w14:paraId="34544385" w14:textId="5C1A6162" w:rsidR="00D26E44" w:rsidRDefault="00F05CDF" w:rsidP="00F05CDF">
      <w:pPr>
        <w:pStyle w:val="23"/>
      </w:pPr>
      <w:bookmarkStart w:id="5" w:name="_Toc68340580"/>
      <w:r w:rsidRPr="009D6C69">
        <w:t xml:space="preserve">3.1 </w:t>
      </w:r>
      <w:r>
        <w:t>Словесное опис</w:t>
      </w:r>
      <w:r w:rsidRPr="007C4585">
        <w:t>а</w:t>
      </w:r>
      <w:r>
        <w:t>ние кл</w:t>
      </w:r>
      <w:r w:rsidRPr="007C4585">
        <w:t>а</w:t>
      </w:r>
      <w:r>
        <w:t>ссов</w:t>
      </w:r>
      <w:bookmarkEnd w:id="5"/>
    </w:p>
    <w:p w14:paraId="286EDE1F" w14:textId="6FCA3255" w:rsidR="00F05CDF" w:rsidRDefault="00F05CDF" w:rsidP="00F05CDF">
      <w:pPr>
        <w:pStyle w:val="a9"/>
      </w:pPr>
      <w:r>
        <w:t xml:space="preserve">Программа состоит из </w:t>
      </w:r>
      <w:r w:rsidR="00AB0814">
        <w:t>2</w:t>
      </w:r>
      <w:r>
        <w:t xml:space="preserve"> классов, один из которых </w:t>
      </w:r>
      <w:r w:rsidR="00AB0814" w:rsidRPr="00AB0814">
        <w:rPr>
          <w:lang w:val="en-US"/>
        </w:rPr>
        <w:t>MainActivity</w:t>
      </w:r>
      <w:r>
        <w:t>–</w:t>
      </w:r>
      <w:r w:rsidRPr="00E07A89">
        <w:t xml:space="preserve"> </w:t>
      </w:r>
      <w:r>
        <w:t>точка входа в программу.</w:t>
      </w:r>
    </w:p>
    <w:p w14:paraId="404C04CF" w14:textId="77777777" w:rsidR="00F05CDF" w:rsidRDefault="00F05CDF" w:rsidP="00F05CDF">
      <w:pPr>
        <w:pStyle w:val="a9"/>
      </w:pPr>
      <w:r>
        <w:t>Описание классов:</w:t>
      </w:r>
    </w:p>
    <w:p w14:paraId="17FA4537" w14:textId="63A993E5" w:rsidR="00F05CDF" w:rsidRDefault="00AB0814" w:rsidP="00AB0814">
      <w:pPr>
        <w:pStyle w:val="a9"/>
        <w:numPr>
          <w:ilvl w:val="0"/>
          <w:numId w:val="19"/>
        </w:numPr>
      </w:pPr>
      <w:r w:rsidRPr="00AB0814">
        <w:rPr>
          <w:lang w:val="en-US"/>
        </w:rPr>
        <w:t>MainActivity</w:t>
      </w:r>
      <w:r w:rsidR="00F05CDF" w:rsidRPr="00A655D4">
        <w:t xml:space="preserve">– </w:t>
      </w:r>
      <w:r w:rsidR="00F05CDF">
        <w:t>точка входа в программу, запуск графического интерфейса.</w:t>
      </w:r>
    </w:p>
    <w:p w14:paraId="25AEB7FF" w14:textId="491674CE" w:rsidR="00F05CDF" w:rsidRDefault="00AB0814" w:rsidP="00AB0814">
      <w:pPr>
        <w:pStyle w:val="a9"/>
        <w:numPr>
          <w:ilvl w:val="0"/>
          <w:numId w:val="19"/>
        </w:numPr>
      </w:pPr>
      <w:r w:rsidRPr="00AB0814">
        <w:rPr>
          <w:lang w:val="en-US"/>
        </w:rPr>
        <w:t>DrawingView</w:t>
      </w:r>
      <w:r w:rsidR="00F05CDF">
        <w:t xml:space="preserve">– </w:t>
      </w:r>
      <w:r>
        <w:t xml:space="preserve">кастомный </w:t>
      </w:r>
      <w:r>
        <w:rPr>
          <w:lang w:val="en-US"/>
        </w:rPr>
        <w:t>View</w:t>
      </w:r>
      <w:r>
        <w:t xml:space="preserve"> для рисования</w:t>
      </w:r>
    </w:p>
    <w:p w14:paraId="3C6037B7" w14:textId="65E18DCB" w:rsidR="006D70E5" w:rsidRPr="005009C6" w:rsidRDefault="005009C6" w:rsidP="005009C6">
      <w:pPr>
        <w:pStyle w:val="23"/>
      </w:pPr>
      <w:bookmarkStart w:id="6" w:name="_Toc68340581"/>
      <w:r w:rsidRPr="005009C6">
        <w:t xml:space="preserve">3.2 </w:t>
      </w:r>
      <w:r>
        <w:t xml:space="preserve">Класс </w:t>
      </w:r>
      <w:r w:rsidR="00AB0814" w:rsidRPr="00AB0814">
        <w:rPr>
          <w:lang w:val="en-US"/>
        </w:rPr>
        <w:t>MainActivity</w:t>
      </w:r>
      <w:bookmarkEnd w:id="6"/>
    </w:p>
    <w:p w14:paraId="07B6BFDF" w14:textId="272731A8" w:rsidR="005009C6" w:rsidRPr="00EF5652" w:rsidRDefault="005009C6" w:rsidP="005009C6">
      <w:pPr>
        <w:pStyle w:val="a9"/>
      </w:pPr>
      <w:r>
        <w:t xml:space="preserve">Таблица 3.1 – Таблица методов класса </w:t>
      </w:r>
      <w:r w:rsidR="00AB0814" w:rsidRPr="00AB0814">
        <w:rPr>
          <w:lang w:val="en-US"/>
        </w:rPr>
        <w:t>MainActivity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51"/>
        <w:gridCol w:w="917"/>
        <w:gridCol w:w="1276"/>
        <w:gridCol w:w="1559"/>
        <w:gridCol w:w="1418"/>
        <w:gridCol w:w="3260"/>
      </w:tblGrid>
      <w:tr w:rsidR="005009C6" w14:paraId="5C613F5E" w14:textId="77777777" w:rsidTr="00C42CB1">
        <w:trPr>
          <w:trHeight w:val="286"/>
        </w:trPr>
        <w:tc>
          <w:tcPr>
            <w:tcW w:w="1351" w:type="dxa"/>
          </w:tcPr>
          <w:p w14:paraId="01B57AEB" w14:textId="77777777" w:rsidR="005009C6" w:rsidRDefault="005009C6" w:rsidP="00C42CB1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Имя </w:t>
            </w:r>
          </w:p>
        </w:tc>
        <w:tc>
          <w:tcPr>
            <w:tcW w:w="917" w:type="dxa"/>
          </w:tcPr>
          <w:p w14:paraId="2A39470A" w14:textId="77777777" w:rsidR="005009C6" w:rsidRDefault="005009C6" w:rsidP="00C42CB1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Тип </w:t>
            </w:r>
          </w:p>
        </w:tc>
        <w:tc>
          <w:tcPr>
            <w:tcW w:w="1276" w:type="dxa"/>
          </w:tcPr>
          <w:p w14:paraId="726710EA" w14:textId="77777777" w:rsidR="005009C6" w:rsidRDefault="005009C6" w:rsidP="00C42CB1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Статический </w:t>
            </w:r>
          </w:p>
        </w:tc>
        <w:tc>
          <w:tcPr>
            <w:tcW w:w="1559" w:type="dxa"/>
          </w:tcPr>
          <w:p w14:paraId="7700E062" w14:textId="77777777" w:rsidR="005009C6" w:rsidRDefault="005009C6" w:rsidP="00C42CB1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Уровень доступа </w:t>
            </w:r>
          </w:p>
        </w:tc>
        <w:tc>
          <w:tcPr>
            <w:tcW w:w="1418" w:type="dxa"/>
          </w:tcPr>
          <w:p w14:paraId="77AD07B5" w14:textId="77777777" w:rsidR="005009C6" w:rsidRDefault="005009C6" w:rsidP="00C42CB1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Аргументы </w:t>
            </w:r>
          </w:p>
        </w:tc>
        <w:tc>
          <w:tcPr>
            <w:tcW w:w="3260" w:type="dxa"/>
          </w:tcPr>
          <w:p w14:paraId="440DB18D" w14:textId="77777777" w:rsidR="005009C6" w:rsidRDefault="005009C6" w:rsidP="00C42CB1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Назначение </w:t>
            </w:r>
          </w:p>
        </w:tc>
      </w:tr>
      <w:tr w:rsidR="005009C6" w14:paraId="080DABA4" w14:textId="77777777" w:rsidTr="00C42CB1">
        <w:trPr>
          <w:trHeight w:val="288"/>
        </w:trPr>
        <w:tc>
          <w:tcPr>
            <w:tcW w:w="1351" w:type="dxa"/>
          </w:tcPr>
          <w:p w14:paraId="19C8EE7D" w14:textId="6144B48C" w:rsidR="005009C6" w:rsidRDefault="00AB0814" w:rsidP="00C42CB1">
            <w:pPr>
              <w:pStyle w:val="Default"/>
              <w:rPr>
                <w:sz w:val="28"/>
                <w:szCs w:val="28"/>
              </w:rPr>
            </w:pPr>
            <w:r w:rsidRPr="00AB0814">
              <w:rPr>
                <w:sz w:val="28"/>
                <w:szCs w:val="28"/>
              </w:rPr>
              <w:t>onCreate</w:t>
            </w:r>
          </w:p>
        </w:tc>
        <w:tc>
          <w:tcPr>
            <w:tcW w:w="917" w:type="dxa"/>
          </w:tcPr>
          <w:p w14:paraId="4C71F61E" w14:textId="53A57581" w:rsidR="005009C6" w:rsidRPr="00AB0814" w:rsidRDefault="00AB0814" w:rsidP="00C42CB1">
            <w:pPr>
              <w:pStyle w:val="Defaul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276" w:type="dxa"/>
          </w:tcPr>
          <w:p w14:paraId="4AFBCC64" w14:textId="4FF58038" w:rsidR="005009C6" w:rsidRPr="00AB0814" w:rsidRDefault="00AB0814" w:rsidP="00C42CB1">
            <w:pPr>
              <w:pStyle w:val="Defaul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559" w:type="dxa"/>
          </w:tcPr>
          <w:p w14:paraId="38DCFCF5" w14:textId="713986C1" w:rsidR="005009C6" w:rsidRPr="00AB0814" w:rsidRDefault="00AB0814" w:rsidP="00C42CB1">
            <w:pPr>
              <w:pStyle w:val="Defaul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protected</w:t>
            </w:r>
          </w:p>
        </w:tc>
        <w:tc>
          <w:tcPr>
            <w:tcW w:w="1418" w:type="dxa"/>
          </w:tcPr>
          <w:p w14:paraId="10E11AAC" w14:textId="67AB1624" w:rsidR="005009C6" w:rsidRDefault="00AB0814" w:rsidP="00C42CB1">
            <w:pPr>
              <w:pStyle w:val="Default"/>
              <w:rPr>
                <w:sz w:val="28"/>
                <w:szCs w:val="28"/>
              </w:rPr>
            </w:pPr>
            <w:r w:rsidRPr="00AB0814">
              <w:rPr>
                <w:sz w:val="28"/>
                <w:szCs w:val="28"/>
              </w:rPr>
              <w:t>Bundle savedInstanceState</w:t>
            </w:r>
          </w:p>
        </w:tc>
        <w:tc>
          <w:tcPr>
            <w:tcW w:w="3260" w:type="dxa"/>
          </w:tcPr>
          <w:p w14:paraId="26C8FFE5" w14:textId="3474E4AC" w:rsidR="005009C6" w:rsidRPr="005009C6" w:rsidRDefault="00AB0814" w:rsidP="00C42CB1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Инициализация объектов в окне</w:t>
            </w:r>
          </w:p>
        </w:tc>
      </w:tr>
      <w:tr w:rsidR="005009C6" w14:paraId="66201F2C" w14:textId="77777777" w:rsidTr="00C42CB1">
        <w:trPr>
          <w:trHeight w:val="288"/>
        </w:trPr>
        <w:tc>
          <w:tcPr>
            <w:tcW w:w="1351" w:type="dxa"/>
          </w:tcPr>
          <w:p w14:paraId="6B251FE4" w14:textId="2247D87C" w:rsidR="005009C6" w:rsidRPr="005009C6" w:rsidRDefault="00AB0814" w:rsidP="00C42CB1">
            <w:pPr>
              <w:pStyle w:val="Default"/>
              <w:rPr>
                <w:sz w:val="28"/>
                <w:szCs w:val="28"/>
                <w:lang w:val="en-US"/>
              </w:rPr>
            </w:pPr>
            <w:r w:rsidRPr="00AB0814">
              <w:rPr>
                <w:sz w:val="28"/>
                <w:szCs w:val="28"/>
                <w:lang w:val="en-US"/>
              </w:rPr>
              <w:t>paintClicked</w:t>
            </w:r>
          </w:p>
        </w:tc>
        <w:tc>
          <w:tcPr>
            <w:tcW w:w="917" w:type="dxa"/>
          </w:tcPr>
          <w:p w14:paraId="0A455396" w14:textId="63DE4E22" w:rsidR="005009C6" w:rsidRPr="005009C6" w:rsidRDefault="00AB0814" w:rsidP="00C42CB1">
            <w:pPr>
              <w:pStyle w:val="Defaul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276" w:type="dxa"/>
          </w:tcPr>
          <w:p w14:paraId="20A44862" w14:textId="315D814C" w:rsidR="005009C6" w:rsidRDefault="00AB0814" w:rsidP="00C42CB1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559" w:type="dxa"/>
          </w:tcPr>
          <w:p w14:paraId="5979957E" w14:textId="33FBA55A" w:rsidR="005009C6" w:rsidRPr="00AB0814" w:rsidRDefault="00AB0814" w:rsidP="00C42CB1">
            <w:pPr>
              <w:pStyle w:val="Defaul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418" w:type="dxa"/>
          </w:tcPr>
          <w:p w14:paraId="2868DDF7" w14:textId="74A9C4CB" w:rsidR="005009C6" w:rsidRDefault="00AB0814" w:rsidP="00C42CB1">
            <w:pPr>
              <w:pStyle w:val="Default"/>
              <w:rPr>
                <w:sz w:val="28"/>
                <w:szCs w:val="28"/>
              </w:rPr>
            </w:pPr>
            <w:r w:rsidRPr="00AB0814">
              <w:rPr>
                <w:sz w:val="28"/>
                <w:szCs w:val="28"/>
              </w:rPr>
              <w:t>View view</w:t>
            </w:r>
          </w:p>
        </w:tc>
        <w:tc>
          <w:tcPr>
            <w:tcW w:w="3260" w:type="dxa"/>
          </w:tcPr>
          <w:p w14:paraId="5A180261" w14:textId="5BC3F679" w:rsidR="005009C6" w:rsidRPr="005009C6" w:rsidRDefault="00AB0814" w:rsidP="00C42CB1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выбора цвета</w:t>
            </w:r>
          </w:p>
        </w:tc>
      </w:tr>
      <w:tr w:rsidR="00AB0814" w14:paraId="63080FC9" w14:textId="77777777" w:rsidTr="00C42CB1">
        <w:trPr>
          <w:trHeight w:val="288"/>
        </w:trPr>
        <w:tc>
          <w:tcPr>
            <w:tcW w:w="1351" w:type="dxa"/>
          </w:tcPr>
          <w:p w14:paraId="25070A01" w14:textId="67DF4D45" w:rsidR="00AB0814" w:rsidRPr="00AB0814" w:rsidRDefault="00AB0814" w:rsidP="00AB0814">
            <w:pPr>
              <w:pStyle w:val="Default"/>
              <w:rPr>
                <w:sz w:val="28"/>
                <w:szCs w:val="28"/>
                <w:lang w:val="en-US"/>
              </w:rPr>
            </w:pPr>
            <w:r w:rsidRPr="00AB0814">
              <w:rPr>
                <w:sz w:val="28"/>
                <w:szCs w:val="28"/>
                <w:lang w:val="en-US"/>
              </w:rPr>
              <w:t>onClick</w:t>
            </w:r>
          </w:p>
        </w:tc>
        <w:tc>
          <w:tcPr>
            <w:tcW w:w="917" w:type="dxa"/>
          </w:tcPr>
          <w:p w14:paraId="1A179013" w14:textId="1072196C" w:rsidR="00AB0814" w:rsidRDefault="00AB0814" w:rsidP="00AB0814">
            <w:pPr>
              <w:pStyle w:val="Defaul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276" w:type="dxa"/>
          </w:tcPr>
          <w:p w14:paraId="14FED5DD" w14:textId="0445FE3C" w:rsidR="00AB0814" w:rsidRDefault="00AB0814" w:rsidP="00AB0814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559" w:type="dxa"/>
          </w:tcPr>
          <w:p w14:paraId="0F5F322A" w14:textId="0C36E78B" w:rsidR="00AB0814" w:rsidRDefault="00AB0814" w:rsidP="00AB0814">
            <w:pPr>
              <w:pStyle w:val="Defaul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418" w:type="dxa"/>
          </w:tcPr>
          <w:p w14:paraId="5214358C" w14:textId="315D6543" w:rsidR="00AB0814" w:rsidRPr="00AB0814" w:rsidRDefault="00AB0814" w:rsidP="00AB0814">
            <w:pPr>
              <w:pStyle w:val="Default"/>
              <w:rPr>
                <w:sz w:val="28"/>
                <w:szCs w:val="28"/>
              </w:rPr>
            </w:pPr>
            <w:r w:rsidRPr="00AB0814">
              <w:rPr>
                <w:sz w:val="28"/>
                <w:szCs w:val="28"/>
              </w:rPr>
              <w:t>View view</w:t>
            </w:r>
          </w:p>
        </w:tc>
        <w:tc>
          <w:tcPr>
            <w:tcW w:w="3260" w:type="dxa"/>
          </w:tcPr>
          <w:p w14:paraId="6C570FDA" w14:textId="7F9FFA8A" w:rsidR="00AB0814" w:rsidRDefault="00AB0814" w:rsidP="00AB0814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клике на кнопки</w:t>
            </w:r>
          </w:p>
        </w:tc>
      </w:tr>
    </w:tbl>
    <w:p w14:paraId="7B16D905" w14:textId="60138A22" w:rsidR="00F05CDF" w:rsidRDefault="00F05CDF" w:rsidP="00AC04C6">
      <w:pPr>
        <w:pStyle w:val="a9"/>
      </w:pPr>
    </w:p>
    <w:p w14:paraId="68A71BD5" w14:textId="6F472E79" w:rsidR="005009C6" w:rsidRPr="009D6C69" w:rsidRDefault="005009C6" w:rsidP="005009C6">
      <w:pPr>
        <w:pStyle w:val="23"/>
      </w:pPr>
      <w:bookmarkStart w:id="7" w:name="_Toc68340582"/>
      <w:r>
        <w:t xml:space="preserve">3.3 Класс </w:t>
      </w:r>
      <w:r w:rsidR="00AB0814" w:rsidRPr="00AB0814">
        <w:rPr>
          <w:lang w:val="en-US"/>
        </w:rPr>
        <w:t>DrawingView</w:t>
      </w:r>
      <w:bookmarkEnd w:id="7"/>
    </w:p>
    <w:p w14:paraId="1DC68ADA" w14:textId="591C716B" w:rsidR="005009C6" w:rsidRPr="00EF5652" w:rsidRDefault="005009C6" w:rsidP="005009C6">
      <w:pPr>
        <w:pStyle w:val="a9"/>
      </w:pPr>
      <w:r>
        <w:t xml:space="preserve">Таблица 3.2 – Таблица методов класса </w:t>
      </w:r>
      <w:r w:rsidR="00AB0814" w:rsidRPr="00AB0814">
        <w:t>2.</w:t>
      </w:r>
      <w:r w:rsidR="00AB0814" w:rsidRPr="00AB0814">
        <w:tab/>
      </w:r>
      <w:r w:rsidR="00AB0814" w:rsidRPr="00AB0814">
        <w:rPr>
          <w:lang w:val="en-US"/>
        </w:rPr>
        <w:t>DrawingView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51"/>
        <w:gridCol w:w="917"/>
        <w:gridCol w:w="1276"/>
        <w:gridCol w:w="1559"/>
        <w:gridCol w:w="1418"/>
        <w:gridCol w:w="3260"/>
      </w:tblGrid>
      <w:tr w:rsidR="005009C6" w14:paraId="5BF2277B" w14:textId="77777777" w:rsidTr="00C42CB1">
        <w:trPr>
          <w:trHeight w:val="286"/>
        </w:trPr>
        <w:tc>
          <w:tcPr>
            <w:tcW w:w="1351" w:type="dxa"/>
          </w:tcPr>
          <w:p w14:paraId="64C987A3" w14:textId="77777777" w:rsidR="005009C6" w:rsidRDefault="005009C6" w:rsidP="00C42CB1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Имя </w:t>
            </w:r>
          </w:p>
        </w:tc>
        <w:tc>
          <w:tcPr>
            <w:tcW w:w="917" w:type="dxa"/>
          </w:tcPr>
          <w:p w14:paraId="22656C22" w14:textId="77777777" w:rsidR="005009C6" w:rsidRDefault="005009C6" w:rsidP="00C42CB1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Тип </w:t>
            </w:r>
          </w:p>
        </w:tc>
        <w:tc>
          <w:tcPr>
            <w:tcW w:w="1276" w:type="dxa"/>
          </w:tcPr>
          <w:p w14:paraId="27F207C1" w14:textId="77777777" w:rsidR="005009C6" w:rsidRDefault="005009C6" w:rsidP="00C42CB1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Статический </w:t>
            </w:r>
          </w:p>
        </w:tc>
        <w:tc>
          <w:tcPr>
            <w:tcW w:w="1559" w:type="dxa"/>
          </w:tcPr>
          <w:p w14:paraId="0B2041D2" w14:textId="77777777" w:rsidR="005009C6" w:rsidRDefault="005009C6" w:rsidP="00C42CB1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Уровень доступа </w:t>
            </w:r>
          </w:p>
        </w:tc>
        <w:tc>
          <w:tcPr>
            <w:tcW w:w="1418" w:type="dxa"/>
          </w:tcPr>
          <w:p w14:paraId="6F89CC6F" w14:textId="77777777" w:rsidR="005009C6" w:rsidRDefault="005009C6" w:rsidP="00C42CB1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Аргументы </w:t>
            </w:r>
          </w:p>
        </w:tc>
        <w:tc>
          <w:tcPr>
            <w:tcW w:w="3260" w:type="dxa"/>
          </w:tcPr>
          <w:p w14:paraId="1474B28A" w14:textId="77777777" w:rsidR="005009C6" w:rsidRDefault="005009C6" w:rsidP="00C42CB1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Назначение </w:t>
            </w:r>
          </w:p>
        </w:tc>
      </w:tr>
      <w:tr w:rsidR="005009C6" w14:paraId="79C863F7" w14:textId="77777777" w:rsidTr="00C42CB1">
        <w:trPr>
          <w:trHeight w:val="288"/>
        </w:trPr>
        <w:tc>
          <w:tcPr>
            <w:tcW w:w="1351" w:type="dxa"/>
          </w:tcPr>
          <w:p w14:paraId="73E1813B" w14:textId="54072C8E" w:rsidR="005009C6" w:rsidRDefault="00AB0814" w:rsidP="00C42CB1">
            <w:pPr>
              <w:pStyle w:val="Default"/>
              <w:rPr>
                <w:sz w:val="28"/>
                <w:szCs w:val="28"/>
              </w:rPr>
            </w:pPr>
            <w:r w:rsidRPr="00AB0814">
              <w:rPr>
                <w:sz w:val="28"/>
                <w:szCs w:val="28"/>
              </w:rPr>
              <w:t>onDraw</w:t>
            </w:r>
          </w:p>
        </w:tc>
        <w:tc>
          <w:tcPr>
            <w:tcW w:w="917" w:type="dxa"/>
          </w:tcPr>
          <w:p w14:paraId="2D27B5B0" w14:textId="5CEF413A" w:rsidR="005009C6" w:rsidRPr="00AB0814" w:rsidRDefault="00AB0814" w:rsidP="00C42CB1">
            <w:pPr>
              <w:pStyle w:val="Defaul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276" w:type="dxa"/>
          </w:tcPr>
          <w:p w14:paraId="6771E126" w14:textId="717A95E9" w:rsidR="005009C6" w:rsidRPr="00AB0814" w:rsidRDefault="00AB0814" w:rsidP="00C42CB1">
            <w:pPr>
              <w:pStyle w:val="Defaul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559" w:type="dxa"/>
          </w:tcPr>
          <w:p w14:paraId="16D76232" w14:textId="44F189B5" w:rsidR="005009C6" w:rsidRPr="0092134D" w:rsidRDefault="00AB0814" w:rsidP="00C42CB1">
            <w:pPr>
              <w:pStyle w:val="Defaul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protected</w:t>
            </w:r>
          </w:p>
        </w:tc>
        <w:tc>
          <w:tcPr>
            <w:tcW w:w="1418" w:type="dxa"/>
          </w:tcPr>
          <w:p w14:paraId="5FDEE783" w14:textId="67CDD71C" w:rsidR="005009C6" w:rsidRPr="0092134D" w:rsidRDefault="00AB0814" w:rsidP="00C42CB1">
            <w:pPr>
              <w:pStyle w:val="Default"/>
              <w:rPr>
                <w:sz w:val="28"/>
                <w:szCs w:val="28"/>
                <w:lang w:val="en-US"/>
              </w:rPr>
            </w:pPr>
            <w:r w:rsidRPr="00AB0814">
              <w:rPr>
                <w:sz w:val="28"/>
                <w:szCs w:val="28"/>
                <w:lang w:val="en-US"/>
              </w:rPr>
              <w:t>Canvas canvas</w:t>
            </w:r>
          </w:p>
        </w:tc>
        <w:tc>
          <w:tcPr>
            <w:tcW w:w="3260" w:type="dxa"/>
          </w:tcPr>
          <w:p w14:paraId="05647425" w14:textId="694AF605" w:rsidR="005009C6" w:rsidRPr="00AB0814" w:rsidRDefault="00AB0814" w:rsidP="00C42CB1">
            <w:pPr>
              <w:pStyle w:val="Defaul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Рисование на </w:t>
            </w:r>
            <w:r>
              <w:rPr>
                <w:sz w:val="28"/>
                <w:szCs w:val="28"/>
                <w:lang w:val="en-US"/>
              </w:rPr>
              <w:t>View</w:t>
            </w:r>
          </w:p>
        </w:tc>
      </w:tr>
      <w:tr w:rsidR="00AB0814" w14:paraId="7E851C64" w14:textId="77777777" w:rsidTr="00C42CB1">
        <w:trPr>
          <w:trHeight w:val="288"/>
        </w:trPr>
        <w:tc>
          <w:tcPr>
            <w:tcW w:w="1351" w:type="dxa"/>
          </w:tcPr>
          <w:p w14:paraId="1E761A86" w14:textId="19BEB3A4" w:rsidR="00AB0814" w:rsidRPr="00AB0814" w:rsidRDefault="00AB0814" w:rsidP="00C42CB1">
            <w:pPr>
              <w:pStyle w:val="Default"/>
              <w:rPr>
                <w:sz w:val="28"/>
                <w:szCs w:val="28"/>
              </w:rPr>
            </w:pPr>
            <w:r w:rsidRPr="00AB0814">
              <w:rPr>
                <w:sz w:val="28"/>
                <w:szCs w:val="28"/>
              </w:rPr>
              <w:t>setupDrawing</w:t>
            </w:r>
          </w:p>
        </w:tc>
        <w:tc>
          <w:tcPr>
            <w:tcW w:w="917" w:type="dxa"/>
          </w:tcPr>
          <w:p w14:paraId="33E4591A" w14:textId="30EEBD4B" w:rsidR="00AB0814" w:rsidRDefault="00AB0814" w:rsidP="00C42CB1">
            <w:pPr>
              <w:pStyle w:val="Defaul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276" w:type="dxa"/>
          </w:tcPr>
          <w:p w14:paraId="5A3B0CCA" w14:textId="0FFDD70D" w:rsidR="00AB0814" w:rsidRDefault="00AB0814" w:rsidP="00C42CB1">
            <w:pPr>
              <w:pStyle w:val="Defaul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559" w:type="dxa"/>
          </w:tcPr>
          <w:p w14:paraId="26669320" w14:textId="7C747563" w:rsidR="00AB0814" w:rsidRDefault="00AB0814" w:rsidP="00C42CB1">
            <w:pPr>
              <w:pStyle w:val="Defaul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418" w:type="dxa"/>
          </w:tcPr>
          <w:p w14:paraId="48270220" w14:textId="38A148AF" w:rsidR="00AB0814" w:rsidRPr="00AB0814" w:rsidRDefault="00AB0814" w:rsidP="00C42CB1">
            <w:pPr>
              <w:pStyle w:val="Defaul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260" w:type="dxa"/>
          </w:tcPr>
          <w:p w14:paraId="1B8954C0" w14:textId="6463C6D5" w:rsidR="00AB0814" w:rsidRDefault="00AB0814" w:rsidP="00C42CB1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значений полей для рисования</w:t>
            </w:r>
          </w:p>
        </w:tc>
      </w:tr>
      <w:tr w:rsidR="00AB0814" w:rsidRPr="00AB0814" w14:paraId="05126F78" w14:textId="77777777" w:rsidTr="00C42CB1">
        <w:trPr>
          <w:trHeight w:val="288"/>
        </w:trPr>
        <w:tc>
          <w:tcPr>
            <w:tcW w:w="1351" w:type="dxa"/>
          </w:tcPr>
          <w:p w14:paraId="3145C90F" w14:textId="692CF614" w:rsidR="00AB0814" w:rsidRPr="00AB0814" w:rsidRDefault="00AB0814" w:rsidP="00AB0814">
            <w:pPr>
              <w:pStyle w:val="Default"/>
              <w:rPr>
                <w:sz w:val="28"/>
                <w:szCs w:val="28"/>
              </w:rPr>
            </w:pPr>
            <w:r w:rsidRPr="00AB0814">
              <w:rPr>
                <w:sz w:val="28"/>
                <w:szCs w:val="28"/>
              </w:rPr>
              <w:t>onSizeChanged</w:t>
            </w:r>
          </w:p>
        </w:tc>
        <w:tc>
          <w:tcPr>
            <w:tcW w:w="917" w:type="dxa"/>
          </w:tcPr>
          <w:p w14:paraId="5D3F0B1B" w14:textId="01225374" w:rsidR="00AB0814" w:rsidRDefault="00AB0814" w:rsidP="00AB0814">
            <w:pPr>
              <w:pStyle w:val="Defaul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276" w:type="dxa"/>
          </w:tcPr>
          <w:p w14:paraId="5699EFA9" w14:textId="1CE845D6" w:rsidR="00AB0814" w:rsidRDefault="00AB0814" w:rsidP="00AB0814">
            <w:pPr>
              <w:pStyle w:val="Defaul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559" w:type="dxa"/>
          </w:tcPr>
          <w:p w14:paraId="6A8C12F7" w14:textId="741511FC" w:rsidR="00AB0814" w:rsidRDefault="00AB0814" w:rsidP="00AB0814">
            <w:pPr>
              <w:pStyle w:val="Defaul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protected</w:t>
            </w:r>
          </w:p>
        </w:tc>
        <w:tc>
          <w:tcPr>
            <w:tcW w:w="1418" w:type="dxa"/>
          </w:tcPr>
          <w:p w14:paraId="1AC06F24" w14:textId="179CAC9F" w:rsidR="00AB0814" w:rsidRDefault="00AB0814" w:rsidP="00AB0814">
            <w:pPr>
              <w:pStyle w:val="Default"/>
              <w:rPr>
                <w:sz w:val="28"/>
                <w:szCs w:val="28"/>
                <w:lang w:val="en-US"/>
              </w:rPr>
            </w:pPr>
            <w:r w:rsidRPr="00AB0814">
              <w:rPr>
                <w:sz w:val="28"/>
                <w:szCs w:val="28"/>
                <w:lang w:val="en-US"/>
              </w:rPr>
              <w:t>int w, int h, int oldw, int oldh</w:t>
            </w:r>
          </w:p>
        </w:tc>
        <w:tc>
          <w:tcPr>
            <w:tcW w:w="3260" w:type="dxa"/>
          </w:tcPr>
          <w:p w14:paraId="637470A6" w14:textId="2128B46A" w:rsidR="00AB0814" w:rsidRPr="00AB0814" w:rsidRDefault="00AB0814" w:rsidP="00AB0814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инициализации размеров </w:t>
            </w:r>
            <w:r>
              <w:rPr>
                <w:sz w:val="28"/>
                <w:szCs w:val="28"/>
                <w:lang w:val="en-US"/>
              </w:rPr>
              <w:t>View</w:t>
            </w:r>
          </w:p>
        </w:tc>
      </w:tr>
      <w:tr w:rsidR="00AB0814" w:rsidRPr="00AB0814" w14:paraId="628999B3" w14:textId="77777777" w:rsidTr="00C42CB1">
        <w:trPr>
          <w:trHeight w:val="288"/>
        </w:trPr>
        <w:tc>
          <w:tcPr>
            <w:tcW w:w="1351" w:type="dxa"/>
          </w:tcPr>
          <w:p w14:paraId="303C7889" w14:textId="5829BC9D" w:rsidR="00AB0814" w:rsidRPr="00AB0814" w:rsidRDefault="00AB0814" w:rsidP="00AB0814">
            <w:pPr>
              <w:pStyle w:val="Default"/>
              <w:rPr>
                <w:sz w:val="28"/>
                <w:szCs w:val="28"/>
              </w:rPr>
            </w:pPr>
            <w:r w:rsidRPr="00AB0814">
              <w:rPr>
                <w:sz w:val="28"/>
                <w:szCs w:val="28"/>
              </w:rPr>
              <w:t>onTouchEvent</w:t>
            </w:r>
          </w:p>
        </w:tc>
        <w:tc>
          <w:tcPr>
            <w:tcW w:w="917" w:type="dxa"/>
          </w:tcPr>
          <w:p w14:paraId="1AE8F8C9" w14:textId="6EE59807" w:rsidR="00AB0814" w:rsidRPr="00AB0814" w:rsidRDefault="00AB0814" w:rsidP="00AB0814">
            <w:pPr>
              <w:pStyle w:val="Defaul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boolean</w:t>
            </w:r>
          </w:p>
        </w:tc>
        <w:tc>
          <w:tcPr>
            <w:tcW w:w="1276" w:type="dxa"/>
          </w:tcPr>
          <w:p w14:paraId="769D08C3" w14:textId="2093C0C8" w:rsidR="00AB0814" w:rsidRDefault="00AB0814" w:rsidP="00AB0814">
            <w:pPr>
              <w:pStyle w:val="Defaul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559" w:type="dxa"/>
          </w:tcPr>
          <w:p w14:paraId="01662791" w14:textId="4DA6F9B6" w:rsidR="00AB0814" w:rsidRDefault="00AB0814" w:rsidP="00AB0814">
            <w:pPr>
              <w:pStyle w:val="Defaul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418" w:type="dxa"/>
          </w:tcPr>
          <w:p w14:paraId="47088991" w14:textId="4A911556" w:rsidR="00AB0814" w:rsidRPr="00AB0814" w:rsidRDefault="00AB0814" w:rsidP="00AB0814">
            <w:pPr>
              <w:pStyle w:val="Default"/>
              <w:rPr>
                <w:sz w:val="28"/>
                <w:szCs w:val="28"/>
                <w:lang w:val="en-US"/>
              </w:rPr>
            </w:pPr>
            <w:r w:rsidRPr="00AB0814">
              <w:rPr>
                <w:sz w:val="28"/>
                <w:szCs w:val="28"/>
                <w:lang w:val="en-US"/>
              </w:rPr>
              <w:t>MotionEvent event</w:t>
            </w:r>
          </w:p>
        </w:tc>
        <w:tc>
          <w:tcPr>
            <w:tcW w:w="3260" w:type="dxa"/>
          </w:tcPr>
          <w:p w14:paraId="2D9259BE" w14:textId="0E461B17" w:rsidR="00AB0814" w:rsidRDefault="00AB0814" w:rsidP="00AB0814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отслеживания касания по форме</w:t>
            </w:r>
          </w:p>
        </w:tc>
      </w:tr>
      <w:tr w:rsidR="00F82D4C" w:rsidRPr="00AB0814" w14:paraId="408BEA50" w14:textId="77777777" w:rsidTr="00C42CB1">
        <w:trPr>
          <w:trHeight w:val="288"/>
        </w:trPr>
        <w:tc>
          <w:tcPr>
            <w:tcW w:w="1351" w:type="dxa"/>
          </w:tcPr>
          <w:p w14:paraId="3061DEB0" w14:textId="4C3E16C5" w:rsidR="00F82D4C" w:rsidRPr="00AB0814" w:rsidRDefault="00F82D4C" w:rsidP="00F82D4C">
            <w:pPr>
              <w:pStyle w:val="Default"/>
              <w:rPr>
                <w:sz w:val="28"/>
                <w:szCs w:val="28"/>
              </w:rPr>
            </w:pPr>
            <w:r w:rsidRPr="00F82D4C">
              <w:rPr>
                <w:sz w:val="28"/>
                <w:szCs w:val="28"/>
              </w:rPr>
              <w:t>setColor</w:t>
            </w:r>
          </w:p>
        </w:tc>
        <w:tc>
          <w:tcPr>
            <w:tcW w:w="917" w:type="dxa"/>
          </w:tcPr>
          <w:p w14:paraId="35A8D882" w14:textId="669DFF31" w:rsidR="00F82D4C" w:rsidRDefault="00F82D4C" w:rsidP="00F82D4C">
            <w:pPr>
              <w:pStyle w:val="Defaul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276" w:type="dxa"/>
          </w:tcPr>
          <w:p w14:paraId="2986D383" w14:textId="5653D829" w:rsidR="00F82D4C" w:rsidRDefault="00F82D4C" w:rsidP="00F82D4C">
            <w:pPr>
              <w:pStyle w:val="Defaul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559" w:type="dxa"/>
          </w:tcPr>
          <w:p w14:paraId="346D0BBA" w14:textId="6998832B" w:rsidR="00F82D4C" w:rsidRDefault="00F82D4C" w:rsidP="00F82D4C">
            <w:pPr>
              <w:pStyle w:val="Defaul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418" w:type="dxa"/>
          </w:tcPr>
          <w:p w14:paraId="5667AED1" w14:textId="3032A964" w:rsidR="00F82D4C" w:rsidRPr="00AB0814" w:rsidRDefault="00F82D4C" w:rsidP="00F82D4C">
            <w:pPr>
              <w:pStyle w:val="Defaul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String </w:t>
            </w:r>
            <w:r w:rsidRPr="00F82D4C">
              <w:rPr>
                <w:sz w:val="28"/>
                <w:szCs w:val="28"/>
                <w:lang w:val="en-US"/>
              </w:rPr>
              <w:t>newColor</w:t>
            </w:r>
          </w:p>
        </w:tc>
        <w:tc>
          <w:tcPr>
            <w:tcW w:w="3260" w:type="dxa"/>
          </w:tcPr>
          <w:p w14:paraId="62AA765E" w14:textId="6922BFA8" w:rsidR="00F82D4C" w:rsidRDefault="00F82D4C" w:rsidP="00F82D4C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изменения цвета</w:t>
            </w:r>
          </w:p>
        </w:tc>
      </w:tr>
      <w:tr w:rsidR="00F82D4C" w:rsidRPr="00AB0814" w14:paraId="6D7ECB5D" w14:textId="77777777" w:rsidTr="00C42CB1">
        <w:trPr>
          <w:trHeight w:val="288"/>
        </w:trPr>
        <w:tc>
          <w:tcPr>
            <w:tcW w:w="1351" w:type="dxa"/>
          </w:tcPr>
          <w:p w14:paraId="4CC57E6F" w14:textId="57DDA372" w:rsidR="00F82D4C" w:rsidRPr="00F82D4C" w:rsidRDefault="00F82D4C" w:rsidP="00F82D4C">
            <w:pPr>
              <w:pStyle w:val="Default"/>
              <w:rPr>
                <w:sz w:val="28"/>
                <w:szCs w:val="28"/>
              </w:rPr>
            </w:pPr>
            <w:r w:rsidRPr="00F82D4C">
              <w:rPr>
                <w:sz w:val="28"/>
                <w:szCs w:val="28"/>
              </w:rPr>
              <w:t>setBrushSize</w:t>
            </w:r>
          </w:p>
        </w:tc>
        <w:tc>
          <w:tcPr>
            <w:tcW w:w="917" w:type="dxa"/>
          </w:tcPr>
          <w:p w14:paraId="4F903B7E" w14:textId="50743855" w:rsidR="00F82D4C" w:rsidRDefault="00F82D4C" w:rsidP="00F82D4C">
            <w:pPr>
              <w:pStyle w:val="Defaul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276" w:type="dxa"/>
          </w:tcPr>
          <w:p w14:paraId="6B474270" w14:textId="15A1E85A" w:rsidR="00F82D4C" w:rsidRDefault="00F82D4C" w:rsidP="00F82D4C">
            <w:pPr>
              <w:pStyle w:val="Defaul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559" w:type="dxa"/>
          </w:tcPr>
          <w:p w14:paraId="27CCB195" w14:textId="7F5B8581" w:rsidR="00F82D4C" w:rsidRDefault="00F82D4C" w:rsidP="00F82D4C">
            <w:pPr>
              <w:pStyle w:val="Defaul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418" w:type="dxa"/>
          </w:tcPr>
          <w:p w14:paraId="72C5745F" w14:textId="69C869DA" w:rsidR="00F82D4C" w:rsidRDefault="00F82D4C" w:rsidP="00F82D4C">
            <w:pPr>
              <w:pStyle w:val="Default"/>
              <w:rPr>
                <w:sz w:val="28"/>
                <w:szCs w:val="28"/>
                <w:lang w:val="en-US"/>
              </w:rPr>
            </w:pPr>
            <w:r w:rsidRPr="00F82D4C">
              <w:rPr>
                <w:sz w:val="28"/>
                <w:szCs w:val="28"/>
                <w:lang w:val="en-US"/>
              </w:rPr>
              <w:t>float newSize</w:t>
            </w:r>
          </w:p>
        </w:tc>
        <w:tc>
          <w:tcPr>
            <w:tcW w:w="3260" w:type="dxa"/>
          </w:tcPr>
          <w:p w14:paraId="1C0E5926" w14:textId="74134823" w:rsidR="00F82D4C" w:rsidRDefault="00F82D4C" w:rsidP="00F82D4C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изменения размера кисти</w:t>
            </w:r>
          </w:p>
        </w:tc>
      </w:tr>
      <w:tr w:rsidR="00F82D4C" w:rsidRPr="00AB0814" w14:paraId="4A14AEE2" w14:textId="77777777" w:rsidTr="00C42CB1">
        <w:trPr>
          <w:trHeight w:val="288"/>
        </w:trPr>
        <w:tc>
          <w:tcPr>
            <w:tcW w:w="1351" w:type="dxa"/>
          </w:tcPr>
          <w:p w14:paraId="4815DEB5" w14:textId="0D03FFD1" w:rsidR="00F82D4C" w:rsidRPr="00F82D4C" w:rsidRDefault="00F82D4C" w:rsidP="00F82D4C">
            <w:pPr>
              <w:pStyle w:val="Default"/>
              <w:rPr>
                <w:sz w:val="28"/>
                <w:szCs w:val="28"/>
              </w:rPr>
            </w:pPr>
            <w:r w:rsidRPr="00F82D4C">
              <w:rPr>
                <w:sz w:val="28"/>
                <w:szCs w:val="28"/>
              </w:rPr>
              <w:t>setErase</w:t>
            </w:r>
          </w:p>
        </w:tc>
        <w:tc>
          <w:tcPr>
            <w:tcW w:w="917" w:type="dxa"/>
          </w:tcPr>
          <w:p w14:paraId="0A0DA045" w14:textId="643D5E74" w:rsidR="00F82D4C" w:rsidRDefault="00F82D4C" w:rsidP="00F82D4C">
            <w:pPr>
              <w:pStyle w:val="Defaul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276" w:type="dxa"/>
          </w:tcPr>
          <w:p w14:paraId="47CA3ABA" w14:textId="215D6727" w:rsidR="00F82D4C" w:rsidRDefault="00F82D4C" w:rsidP="00F82D4C">
            <w:pPr>
              <w:pStyle w:val="Defaul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559" w:type="dxa"/>
          </w:tcPr>
          <w:p w14:paraId="343BCC3C" w14:textId="174B02EF" w:rsidR="00F82D4C" w:rsidRDefault="00F82D4C" w:rsidP="00F82D4C">
            <w:pPr>
              <w:pStyle w:val="Defaul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418" w:type="dxa"/>
          </w:tcPr>
          <w:p w14:paraId="7516EB64" w14:textId="17AB3472" w:rsidR="00F82D4C" w:rsidRPr="00F82D4C" w:rsidRDefault="00F82D4C" w:rsidP="00F82D4C">
            <w:pPr>
              <w:pStyle w:val="Default"/>
              <w:rPr>
                <w:sz w:val="28"/>
                <w:szCs w:val="28"/>
                <w:lang w:val="en-US"/>
              </w:rPr>
            </w:pPr>
            <w:r w:rsidRPr="00F82D4C">
              <w:rPr>
                <w:sz w:val="28"/>
                <w:szCs w:val="28"/>
                <w:lang w:val="en-US"/>
              </w:rPr>
              <w:t>boolean isErase</w:t>
            </w:r>
          </w:p>
        </w:tc>
        <w:tc>
          <w:tcPr>
            <w:tcW w:w="3260" w:type="dxa"/>
          </w:tcPr>
          <w:p w14:paraId="0B51541E" w14:textId="0BC1C548" w:rsidR="00F82D4C" w:rsidRDefault="00F82D4C" w:rsidP="00F82D4C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стирания </w:t>
            </w:r>
          </w:p>
        </w:tc>
      </w:tr>
      <w:tr w:rsidR="00F82D4C" w:rsidRPr="00AB0814" w14:paraId="7A5D7BC5" w14:textId="77777777" w:rsidTr="00C42CB1">
        <w:trPr>
          <w:trHeight w:val="288"/>
        </w:trPr>
        <w:tc>
          <w:tcPr>
            <w:tcW w:w="1351" w:type="dxa"/>
          </w:tcPr>
          <w:p w14:paraId="2683EE11" w14:textId="7F81FE3F" w:rsidR="00F82D4C" w:rsidRPr="00F82D4C" w:rsidRDefault="00F82D4C" w:rsidP="00F82D4C">
            <w:pPr>
              <w:pStyle w:val="Default"/>
              <w:rPr>
                <w:sz w:val="28"/>
                <w:szCs w:val="28"/>
              </w:rPr>
            </w:pPr>
            <w:r w:rsidRPr="00F82D4C">
              <w:rPr>
                <w:sz w:val="28"/>
                <w:szCs w:val="28"/>
              </w:rPr>
              <w:t>startNew</w:t>
            </w:r>
          </w:p>
        </w:tc>
        <w:tc>
          <w:tcPr>
            <w:tcW w:w="917" w:type="dxa"/>
          </w:tcPr>
          <w:p w14:paraId="2E50B8BA" w14:textId="6893447A" w:rsidR="00F82D4C" w:rsidRDefault="00F82D4C" w:rsidP="00F82D4C">
            <w:pPr>
              <w:pStyle w:val="Defaul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276" w:type="dxa"/>
          </w:tcPr>
          <w:p w14:paraId="69CB7409" w14:textId="74B6EAE9" w:rsidR="00F82D4C" w:rsidRDefault="00F82D4C" w:rsidP="00F82D4C">
            <w:pPr>
              <w:pStyle w:val="Defaul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559" w:type="dxa"/>
          </w:tcPr>
          <w:p w14:paraId="3D2F6D83" w14:textId="285EF0BF" w:rsidR="00F82D4C" w:rsidRDefault="00F82D4C" w:rsidP="00F82D4C">
            <w:pPr>
              <w:pStyle w:val="Defaul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Public</w:t>
            </w:r>
          </w:p>
        </w:tc>
        <w:tc>
          <w:tcPr>
            <w:tcW w:w="1418" w:type="dxa"/>
          </w:tcPr>
          <w:p w14:paraId="5F89182C" w14:textId="37A63337" w:rsidR="00F82D4C" w:rsidRPr="00F82D4C" w:rsidRDefault="00F82D4C" w:rsidP="00F82D4C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260" w:type="dxa"/>
          </w:tcPr>
          <w:p w14:paraId="29714B2B" w14:textId="59F23F04" w:rsidR="00F82D4C" w:rsidRDefault="00F82D4C" w:rsidP="00F82D4C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очистки окна</w:t>
            </w:r>
          </w:p>
        </w:tc>
      </w:tr>
    </w:tbl>
    <w:p w14:paraId="473421CE" w14:textId="77777777" w:rsidR="00A76BF1" w:rsidRPr="00AB0814" w:rsidRDefault="00A76BF1" w:rsidP="00A76BF1">
      <w:pPr>
        <w:pStyle w:val="a9"/>
      </w:pPr>
    </w:p>
    <w:p w14:paraId="731866AC" w14:textId="3F50648B" w:rsidR="003A51BD" w:rsidRDefault="003A51BD" w:rsidP="003A51BD">
      <w:pPr>
        <w:pStyle w:val="12"/>
      </w:pPr>
      <w:bookmarkStart w:id="8" w:name="_Toc56642869"/>
      <w:bookmarkStart w:id="9" w:name="_Toc68340583"/>
      <w:r>
        <w:rPr>
          <w:lang w:val="en-US"/>
        </w:rPr>
        <w:lastRenderedPageBreak/>
        <w:t>4</w:t>
      </w:r>
      <w:r>
        <w:t xml:space="preserve"> Таблица тестов</w:t>
      </w:r>
      <w:bookmarkEnd w:id="8"/>
      <w:bookmarkEnd w:id="9"/>
    </w:p>
    <w:p w14:paraId="0A27CD59" w14:textId="430777AE" w:rsidR="003A51BD" w:rsidRDefault="003A51BD" w:rsidP="003A51BD">
      <w:pPr>
        <w:pStyle w:val="a9"/>
      </w:pPr>
      <w:r>
        <w:t xml:space="preserve">Таблица </w:t>
      </w:r>
      <w:r>
        <w:rPr>
          <w:lang w:val="en-US"/>
        </w:rPr>
        <w:t>4</w:t>
      </w:r>
      <w:r>
        <w:t>.1 – таблица тестов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704"/>
        <w:gridCol w:w="4961"/>
        <w:gridCol w:w="3680"/>
      </w:tblGrid>
      <w:tr w:rsidR="003A51BD" w14:paraId="5925A06D" w14:textId="77777777" w:rsidTr="00C42CB1">
        <w:tc>
          <w:tcPr>
            <w:tcW w:w="704" w:type="dxa"/>
            <w:vAlign w:val="center"/>
          </w:tcPr>
          <w:p w14:paraId="33FD825C" w14:textId="77777777" w:rsidR="003A51BD" w:rsidRPr="006020EA" w:rsidRDefault="003A51BD" w:rsidP="00C42CB1">
            <w:pPr>
              <w:spacing w:after="8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020EA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4961" w:type="dxa"/>
            <w:vAlign w:val="center"/>
          </w:tcPr>
          <w:p w14:paraId="1F7ED1A6" w14:textId="77777777" w:rsidR="003A51BD" w:rsidRPr="006020EA" w:rsidRDefault="003A51BD" w:rsidP="00C42CB1">
            <w:pPr>
              <w:spacing w:after="8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020EA">
              <w:rPr>
                <w:rFonts w:ascii="Times New Roman" w:hAnsi="Times New Roman" w:cs="Times New Roman"/>
                <w:b/>
                <w:sz w:val="28"/>
                <w:szCs w:val="28"/>
              </w:rPr>
              <w:t>Действие</w:t>
            </w:r>
          </w:p>
        </w:tc>
        <w:tc>
          <w:tcPr>
            <w:tcW w:w="3680" w:type="dxa"/>
            <w:vAlign w:val="center"/>
          </w:tcPr>
          <w:p w14:paraId="5F3D990E" w14:textId="77777777" w:rsidR="003A51BD" w:rsidRPr="006020EA" w:rsidRDefault="003A51BD" w:rsidP="00C42CB1">
            <w:pPr>
              <w:spacing w:after="8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020EA"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</w:t>
            </w:r>
          </w:p>
        </w:tc>
      </w:tr>
      <w:tr w:rsidR="003A51BD" w14:paraId="253BBBED" w14:textId="77777777" w:rsidTr="00C42CB1">
        <w:tc>
          <w:tcPr>
            <w:tcW w:w="704" w:type="dxa"/>
            <w:vAlign w:val="center"/>
          </w:tcPr>
          <w:p w14:paraId="1388567C" w14:textId="449AE9A9" w:rsidR="003A51BD" w:rsidRPr="006020EA" w:rsidRDefault="00F82D4C" w:rsidP="00C42CB1">
            <w:pPr>
              <w:spacing w:after="8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961" w:type="dxa"/>
            <w:vAlign w:val="center"/>
          </w:tcPr>
          <w:p w14:paraId="706A8133" w14:textId="03BED99A" w:rsidR="003A51BD" w:rsidRPr="00F82D4C" w:rsidRDefault="00F82D4C" w:rsidP="004A47BB">
            <w:pPr>
              <w:spacing w:after="8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Нажатие на кнопку изменения размера и выбор нового</w:t>
            </w:r>
          </w:p>
        </w:tc>
        <w:tc>
          <w:tcPr>
            <w:tcW w:w="3680" w:type="dxa"/>
            <w:vAlign w:val="center"/>
          </w:tcPr>
          <w:p w14:paraId="40EB7D89" w14:textId="3C1877FE" w:rsidR="003A51BD" w:rsidRPr="00273ABC" w:rsidRDefault="00F82D4C" w:rsidP="004A47BB">
            <w:pPr>
              <w:spacing w:after="8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Изменение размера кисти</w:t>
            </w:r>
          </w:p>
        </w:tc>
      </w:tr>
      <w:tr w:rsidR="004A47BB" w14:paraId="6DC53D67" w14:textId="77777777" w:rsidTr="00C42CB1">
        <w:tc>
          <w:tcPr>
            <w:tcW w:w="704" w:type="dxa"/>
            <w:vAlign w:val="center"/>
          </w:tcPr>
          <w:p w14:paraId="705B3AE2" w14:textId="4DD3646F" w:rsidR="004A47BB" w:rsidRPr="006020EA" w:rsidRDefault="00F82D4C" w:rsidP="00C42CB1">
            <w:pPr>
              <w:spacing w:after="8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4961" w:type="dxa"/>
            <w:vAlign w:val="center"/>
          </w:tcPr>
          <w:p w14:paraId="76EED540" w14:textId="0B767522" w:rsidR="004A47BB" w:rsidRPr="006020EA" w:rsidRDefault="00F82D4C" w:rsidP="004A47BB">
            <w:pPr>
              <w:spacing w:after="8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Нажатие на кнопку «Ластик» и стирание элементов</w:t>
            </w:r>
          </w:p>
        </w:tc>
        <w:tc>
          <w:tcPr>
            <w:tcW w:w="3680" w:type="dxa"/>
            <w:vAlign w:val="center"/>
          </w:tcPr>
          <w:p w14:paraId="437800D8" w14:textId="3D691199" w:rsidR="004A47BB" w:rsidRPr="00273ABC" w:rsidRDefault="00F82D4C" w:rsidP="004A47BB">
            <w:pPr>
              <w:spacing w:after="8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Стирание с холста </w:t>
            </w:r>
          </w:p>
        </w:tc>
      </w:tr>
      <w:tr w:rsidR="004A47BB" w14:paraId="1221D48E" w14:textId="77777777" w:rsidTr="00C42CB1">
        <w:tc>
          <w:tcPr>
            <w:tcW w:w="704" w:type="dxa"/>
            <w:vAlign w:val="center"/>
          </w:tcPr>
          <w:p w14:paraId="3993D40E" w14:textId="2717FD81" w:rsidR="004A47BB" w:rsidRPr="006020EA" w:rsidRDefault="00F82D4C" w:rsidP="00C42CB1">
            <w:pPr>
              <w:spacing w:after="8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4961" w:type="dxa"/>
            <w:vAlign w:val="center"/>
          </w:tcPr>
          <w:p w14:paraId="773AFECA" w14:textId="565834BE" w:rsidR="004A47BB" w:rsidRPr="006020EA" w:rsidRDefault="00F82D4C" w:rsidP="004A47BB">
            <w:pPr>
              <w:spacing w:after="8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Нажатие на кнопку «Новый»</w:t>
            </w:r>
          </w:p>
        </w:tc>
        <w:tc>
          <w:tcPr>
            <w:tcW w:w="3680" w:type="dxa"/>
            <w:vAlign w:val="center"/>
          </w:tcPr>
          <w:p w14:paraId="2D4D8631" w14:textId="015A6406" w:rsidR="004A47BB" w:rsidRPr="006020EA" w:rsidRDefault="00F82D4C" w:rsidP="004A47BB">
            <w:pPr>
              <w:spacing w:after="8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Очистка холста </w:t>
            </w:r>
          </w:p>
        </w:tc>
      </w:tr>
      <w:tr w:rsidR="004A47BB" w14:paraId="738204BA" w14:textId="77777777" w:rsidTr="00C42CB1">
        <w:tc>
          <w:tcPr>
            <w:tcW w:w="704" w:type="dxa"/>
            <w:vAlign w:val="center"/>
          </w:tcPr>
          <w:p w14:paraId="5D86EB64" w14:textId="5BEC79F6" w:rsidR="004A47BB" w:rsidRPr="006020EA" w:rsidRDefault="00F82D4C" w:rsidP="00C42CB1">
            <w:pPr>
              <w:spacing w:after="8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4961" w:type="dxa"/>
            <w:vAlign w:val="center"/>
          </w:tcPr>
          <w:p w14:paraId="1C015085" w14:textId="25D4DA08" w:rsidR="004A47BB" w:rsidRPr="006020EA" w:rsidRDefault="00F82D4C" w:rsidP="004A47BB">
            <w:pPr>
              <w:spacing w:after="8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Нажатие на кнопку «Сохранить»</w:t>
            </w:r>
          </w:p>
        </w:tc>
        <w:tc>
          <w:tcPr>
            <w:tcW w:w="3680" w:type="dxa"/>
            <w:vAlign w:val="center"/>
          </w:tcPr>
          <w:p w14:paraId="797AB516" w14:textId="3E13CDC8" w:rsidR="004A47BB" w:rsidRPr="006020EA" w:rsidRDefault="00F82D4C" w:rsidP="004A47BB">
            <w:pPr>
              <w:spacing w:after="8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Сохранение изображения в галерею</w:t>
            </w:r>
          </w:p>
        </w:tc>
      </w:tr>
      <w:tr w:rsidR="004A47BB" w14:paraId="5AD5CDED" w14:textId="77777777" w:rsidTr="00C42CB1">
        <w:tc>
          <w:tcPr>
            <w:tcW w:w="704" w:type="dxa"/>
            <w:vAlign w:val="center"/>
          </w:tcPr>
          <w:p w14:paraId="119A9096" w14:textId="7A293205" w:rsidR="004A47BB" w:rsidRPr="006020EA" w:rsidRDefault="00F82D4C" w:rsidP="00C42CB1">
            <w:pPr>
              <w:spacing w:after="8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4961" w:type="dxa"/>
            <w:vAlign w:val="center"/>
          </w:tcPr>
          <w:p w14:paraId="71A977AC" w14:textId="12F15DAE" w:rsidR="004A47BB" w:rsidRPr="006020EA" w:rsidRDefault="00F82D4C" w:rsidP="004A47BB">
            <w:pPr>
              <w:spacing w:after="8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цвета из палитры</w:t>
            </w:r>
          </w:p>
        </w:tc>
        <w:tc>
          <w:tcPr>
            <w:tcW w:w="3680" w:type="dxa"/>
            <w:vAlign w:val="center"/>
          </w:tcPr>
          <w:p w14:paraId="0D60EFA2" w14:textId="44CC35C1" w:rsidR="004A47BB" w:rsidRPr="006020EA" w:rsidRDefault="00F82D4C" w:rsidP="004A47BB">
            <w:pPr>
              <w:spacing w:after="8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Изменение цвета кисти</w:t>
            </w:r>
          </w:p>
        </w:tc>
      </w:tr>
    </w:tbl>
    <w:p w14:paraId="040F5A74" w14:textId="2F1FFF34" w:rsidR="006020EA" w:rsidRDefault="006020EA" w:rsidP="005009C6">
      <w:pPr>
        <w:pStyle w:val="a9"/>
      </w:pPr>
    </w:p>
    <w:p w14:paraId="798E3884" w14:textId="77777777" w:rsidR="006020EA" w:rsidRDefault="006020EA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239F00F7" w14:textId="04110BCB" w:rsidR="006020EA" w:rsidRDefault="006020EA" w:rsidP="006020EA">
      <w:pPr>
        <w:pStyle w:val="12"/>
      </w:pPr>
      <w:bookmarkStart w:id="10" w:name="_Toc68340584"/>
      <w:r>
        <w:lastRenderedPageBreak/>
        <w:t>5 Результаты тестирования</w:t>
      </w:r>
      <w:bookmarkEnd w:id="10"/>
    </w:p>
    <w:p w14:paraId="51EA9341" w14:textId="45128B03" w:rsidR="005009C6" w:rsidRDefault="00863640" w:rsidP="00DA10A3">
      <w:pPr>
        <w:pStyle w:val="a9"/>
        <w:rPr>
          <w:rFonts w:cs="Times New Roman"/>
          <w:szCs w:val="28"/>
        </w:rPr>
      </w:pPr>
      <w:r>
        <w:t>Результ</w:t>
      </w:r>
      <w:r w:rsidRPr="006020EA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ты тестиров</w:t>
      </w:r>
      <w:r w:rsidRPr="006020EA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ния предст</w:t>
      </w:r>
      <w:r w:rsidRPr="006020EA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влены н</w:t>
      </w:r>
      <w:r w:rsidRPr="006020EA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рисунк</w:t>
      </w:r>
      <w:r w:rsidRPr="006020EA">
        <w:rPr>
          <w:rFonts w:cs="Times New Roman"/>
          <w:szCs w:val="28"/>
        </w:rPr>
        <w:t>а</w:t>
      </w:r>
      <w:r w:rsidR="00DA10A3">
        <w:rPr>
          <w:rFonts w:cs="Times New Roman"/>
          <w:szCs w:val="28"/>
        </w:rPr>
        <w:t>х 2</w:t>
      </w:r>
      <w:r>
        <w:rPr>
          <w:rFonts w:cs="Times New Roman"/>
          <w:szCs w:val="28"/>
        </w:rPr>
        <w:t xml:space="preserve"> – </w:t>
      </w:r>
      <w:r w:rsidR="00DA10A3">
        <w:rPr>
          <w:rFonts w:cs="Times New Roman"/>
          <w:szCs w:val="28"/>
        </w:rPr>
        <w:t>6</w:t>
      </w:r>
      <w:r>
        <w:rPr>
          <w:rFonts w:cs="Times New Roman"/>
          <w:szCs w:val="28"/>
        </w:rPr>
        <w:t>.</w:t>
      </w:r>
    </w:p>
    <w:p w14:paraId="6BECC032" w14:textId="77777777" w:rsidR="00F629BB" w:rsidRDefault="00F629BB" w:rsidP="005009C6">
      <w:pPr>
        <w:pStyle w:val="a9"/>
        <w:rPr>
          <w:rFonts w:cs="Times New Roman"/>
          <w:szCs w:val="28"/>
        </w:rPr>
      </w:pPr>
    </w:p>
    <w:p w14:paraId="60AC0FFF" w14:textId="4EE45F2A" w:rsidR="00F629BB" w:rsidRDefault="00DA10A3" w:rsidP="00F629BB">
      <w:pPr>
        <w:pStyle w:val="a9"/>
        <w:ind w:firstLine="0"/>
        <w:jc w:val="center"/>
      </w:pPr>
      <w:r>
        <w:pict w14:anchorId="56E612D7">
          <v:shape id="_x0000_i1029" type="#_x0000_t75" style="width:199.5pt;height:432.75pt">
            <v:imagedata r:id="rId9" o:title="Screenshot_20210403_110223_com.example.myapplication"/>
          </v:shape>
        </w:pict>
      </w:r>
    </w:p>
    <w:p w14:paraId="1D79C1FC" w14:textId="3D0ED49A" w:rsidR="00F629BB" w:rsidRDefault="00273ABC" w:rsidP="00F629BB">
      <w:pPr>
        <w:pStyle w:val="a9"/>
        <w:ind w:firstLine="0"/>
        <w:jc w:val="center"/>
      </w:pPr>
      <w:r>
        <w:rPr>
          <w:szCs w:val="28"/>
        </w:rPr>
        <w:t>Рисунок 2</w:t>
      </w:r>
      <w:r w:rsidR="00F629BB">
        <w:rPr>
          <w:szCs w:val="28"/>
        </w:rPr>
        <w:t xml:space="preserve"> – Результ</w:t>
      </w:r>
      <w:r w:rsidR="00F629BB" w:rsidRPr="007C4585">
        <w:t>а</w:t>
      </w:r>
      <w:r w:rsidR="00F629BB">
        <w:t>т выполнения тест</w:t>
      </w:r>
      <w:r w:rsidR="00F629BB" w:rsidRPr="007C4585">
        <w:t>а</w:t>
      </w:r>
      <w:r w:rsidR="00F629BB">
        <w:t xml:space="preserve"> 1</w:t>
      </w:r>
    </w:p>
    <w:p w14:paraId="349CBAC8" w14:textId="77777777" w:rsidR="00F629BB" w:rsidRDefault="00F629BB" w:rsidP="00F629BB">
      <w:pPr>
        <w:pStyle w:val="a9"/>
        <w:ind w:firstLine="0"/>
      </w:pPr>
    </w:p>
    <w:p w14:paraId="34FAEB17" w14:textId="1325087B" w:rsidR="00863640" w:rsidRDefault="00DA10A3" w:rsidP="00F629BB">
      <w:pPr>
        <w:pStyle w:val="a9"/>
        <w:ind w:firstLine="0"/>
        <w:jc w:val="center"/>
      </w:pPr>
      <w:r>
        <w:lastRenderedPageBreak/>
        <w:pict w14:anchorId="15495D63">
          <v:shape id="_x0000_i1031" type="#_x0000_t75" style="width:243.75pt;height:527.25pt">
            <v:imagedata r:id="rId10" o:title="Screenshot_20210403_110228_com.example.myapplication"/>
          </v:shape>
        </w:pict>
      </w:r>
    </w:p>
    <w:p w14:paraId="3875D5F9" w14:textId="4BDB88C7" w:rsidR="00F629BB" w:rsidRDefault="00273ABC" w:rsidP="00F629BB">
      <w:pPr>
        <w:pStyle w:val="a9"/>
        <w:ind w:firstLine="0"/>
        <w:jc w:val="center"/>
      </w:pPr>
      <w:r>
        <w:rPr>
          <w:szCs w:val="28"/>
        </w:rPr>
        <w:t>Рисунок 3</w:t>
      </w:r>
      <w:r w:rsidR="00F629BB">
        <w:rPr>
          <w:szCs w:val="28"/>
        </w:rPr>
        <w:t xml:space="preserve"> – Результ</w:t>
      </w:r>
      <w:r w:rsidR="00F629BB" w:rsidRPr="007C4585">
        <w:t>а</w:t>
      </w:r>
      <w:r w:rsidR="00F629BB">
        <w:t>т выполнения тест</w:t>
      </w:r>
      <w:r w:rsidR="00F629BB" w:rsidRPr="007C4585">
        <w:t>а</w:t>
      </w:r>
      <w:r w:rsidR="00F629BB">
        <w:t xml:space="preserve"> 2</w:t>
      </w:r>
    </w:p>
    <w:p w14:paraId="1EFB6E98" w14:textId="2ECE8F91" w:rsidR="00F629BB" w:rsidRDefault="00F629BB" w:rsidP="00F629BB">
      <w:pPr>
        <w:pStyle w:val="a9"/>
        <w:ind w:firstLine="0"/>
        <w:jc w:val="center"/>
      </w:pPr>
    </w:p>
    <w:p w14:paraId="4566790E" w14:textId="25BCE324" w:rsidR="00F629BB" w:rsidRDefault="00DA10A3" w:rsidP="00F629BB">
      <w:pPr>
        <w:pStyle w:val="a9"/>
        <w:ind w:firstLine="0"/>
        <w:jc w:val="center"/>
      </w:pPr>
      <w:r>
        <w:lastRenderedPageBreak/>
        <w:pict w14:anchorId="4A59370F">
          <v:shape id="_x0000_i1034" type="#_x0000_t75" style="width:266.25pt;height:576.75pt">
            <v:imagedata r:id="rId11" o:title="Screenshot_20210403_110233_com.example.myapplication"/>
          </v:shape>
        </w:pict>
      </w:r>
    </w:p>
    <w:p w14:paraId="078FF34F" w14:textId="7D598ADE" w:rsidR="00F629BB" w:rsidRDefault="00273ABC" w:rsidP="00F629BB">
      <w:pPr>
        <w:pStyle w:val="a9"/>
        <w:ind w:firstLine="0"/>
        <w:jc w:val="center"/>
      </w:pPr>
      <w:r>
        <w:rPr>
          <w:szCs w:val="28"/>
        </w:rPr>
        <w:t>Рисунок 4</w:t>
      </w:r>
      <w:r w:rsidR="00F629BB">
        <w:rPr>
          <w:szCs w:val="28"/>
        </w:rPr>
        <w:t xml:space="preserve"> – Результ</w:t>
      </w:r>
      <w:r w:rsidR="00F629BB" w:rsidRPr="007C4585">
        <w:t>а</w:t>
      </w:r>
      <w:r w:rsidR="00F629BB">
        <w:t>т выполнения тест</w:t>
      </w:r>
      <w:r w:rsidR="00F629BB" w:rsidRPr="007C4585">
        <w:t>а</w:t>
      </w:r>
      <w:r w:rsidR="00F629BB">
        <w:t xml:space="preserve"> 3</w:t>
      </w:r>
    </w:p>
    <w:p w14:paraId="4FBCF8A7" w14:textId="1F9BF2D1" w:rsidR="00F629BB" w:rsidRDefault="00F629BB" w:rsidP="00F629BB">
      <w:pPr>
        <w:pStyle w:val="a9"/>
        <w:ind w:firstLine="0"/>
        <w:jc w:val="center"/>
      </w:pPr>
    </w:p>
    <w:p w14:paraId="3CBEEEBA" w14:textId="1D253FDA" w:rsidR="00F629BB" w:rsidRDefault="00DA10A3" w:rsidP="00F629BB">
      <w:pPr>
        <w:pStyle w:val="a9"/>
        <w:ind w:firstLine="0"/>
        <w:jc w:val="center"/>
      </w:pPr>
      <w:r>
        <w:lastRenderedPageBreak/>
        <w:pict w14:anchorId="5FB9E5E9">
          <v:shape id="_x0000_i1038" type="#_x0000_t75" style="width:258.75pt;height:559.5pt">
            <v:imagedata r:id="rId12" o:title="Screenshot_20210403_110244_com.example.myapplication"/>
          </v:shape>
        </w:pict>
      </w:r>
    </w:p>
    <w:p w14:paraId="352C35C9" w14:textId="699CC4A6" w:rsidR="00F629BB" w:rsidRDefault="00273ABC" w:rsidP="00F629BB">
      <w:pPr>
        <w:pStyle w:val="a9"/>
        <w:ind w:firstLine="0"/>
        <w:jc w:val="center"/>
      </w:pPr>
      <w:r>
        <w:rPr>
          <w:szCs w:val="28"/>
        </w:rPr>
        <w:t>Рисунок 5</w:t>
      </w:r>
      <w:r w:rsidR="00F629BB">
        <w:rPr>
          <w:szCs w:val="28"/>
        </w:rPr>
        <w:t xml:space="preserve"> – Результ</w:t>
      </w:r>
      <w:r w:rsidR="00F629BB" w:rsidRPr="007C4585">
        <w:t>а</w:t>
      </w:r>
      <w:r w:rsidR="00F629BB">
        <w:t>т выполнения тест</w:t>
      </w:r>
      <w:r w:rsidR="00F629BB" w:rsidRPr="007C4585">
        <w:t>а</w:t>
      </w:r>
      <w:r w:rsidR="00F629BB">
        <w:t xml:space="preserve"> 4</w:t>
      </w:r>
    </w:p>
    <w:p w14:paraId="2B798AC3" w14:textId="70CD180E" w:rsidR="008F0198" w:rsidRDefault="008F0198" w:rsidP="00F629BB">
      <w:pPr>
        <w:pStyle w:val="a9"/>
        <w:ind w:firstLine="0"/>
        <w:jc w:val="center"/>
      </w:pPr>
    </w:p>
    <w:p w14:paraId="0720BA4A" w14:textId="32E83522" w:rsidR="008F0198" w:rsidRDefault="00DA10A3" w:rsidP="00F629BB">
      <w:pPr>
        <w:pStyle w:val="a9"/>
        <w:ind w:firstLine="0"/>
        <w:jc w:val="center"/>
      </w:pPr>
      <w:r>
        <w:lastRenderedPageBreak/>
        <w:pict w14:anchorId="2E72E80A">
          <v:shape id="_x0000_i1041" type="#_x0000_t75" style="width:300.75pt;height:651.75pt">
            <v:imagedata r:id="rId13" o:title="Screenshot_20210403_110251_com.example.myapplication"/>
          </v:shape>
        </w:pict>
      </w:r>
    </w:p>
    <w:p w14:paraId="159FA50F" w14:textId="274FD42B" w:rsidR="008F0198" w:rsidRDefault="00273ABC" w:rsidP="008F0198">
      <w:pPr>
        <w:pStyle w:val="a9"/>
        <w:ind w:firstLine="0"/>
        <w:jc w:val="center"/>
      </w:pPr>
      <w:r>
        <w:rPr>
          <w:szCs w:val="28"/>
        </w:rPr>
        <w:t>Рисунок 6</w:t>
      </w:r>
      <w:r w:rsidR="008F0198">
        <w:rPr>
          <w:szCs w:val="28"/>
        </w:rPr>
        <w:t xml:space="preserve"> – Результ</w:t>
      </w:r>
      <w:r w:rsidR="008F0198" w:rsidRPr="007C4585">
        <w:t>а</w:t>
      </w:r>
      <w:r w:rsidR="008F0198">
        <w:t>т выполнения тест</w:t>
      </w:r>
      <w:r w:rsidR="008F0198" w:rsidRPr="007C4585">
        <w:t>а</w:t>
      </w:r>
      <w:r w:rsidR="008F0198">
        <w:t xml:space="preserve"> 5</w:t>
      </w:r>
    </w:p>
    <w:p w14:paraId="05640E58" w14:textId="6A8703C8" w:rsidR="008F0198" w:rsidRDefault="008F0198" w:rsidP="008F0198">
      <w:pPr>
        <w:pStyle w:val="a9"/>
        <w:ind w:firstLine="0"/>
        <w:jc w:val="center"/>
      </w:pPr>
    </w:p>
    <w:p w14:paraId="4E4187C0" w14:textId="77777777" w:rsidR="00D00B30" w:rsidRDefault="00D00B30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65920685" w14:textId="0AE0FD3F" w:rsidR="00F629BB" w:rsidRDefault="00205433" w:rsidP="003C30F9">
      <w:pPr>
        <w:pStyle w:val="12"/>
        <w:rPr>
          <w:rFonts w:eastAsia="Times New Roman"/>
        </w:rPr>
      </w:pPr>
      <w:bookmarkStart w:id="11" w:name="_Toc68340585"/>
      <w:r>
        <w:rPr>
          <w:rFonts w:eastAsia="Times New Roman"/>
        </w:rPr>
        <w:lastRenderedPageBreak/>
        <w:t xml:space="preserve">6 </w:t>
      </w:r>
      <w:r w:rsidRPr="00205433">
        <w:rPr>
          <w:rFonts w:eastAsia="Times New Roman"/>
        </w:rPr>
        <w:t>Исходный код</w:t>
      </w:r>
      <w:bookmarkEnd w:id="11"/>
    </w:p>
    <w:p w14:paraId="7460177A" w14:textId="590B1117" w:rsidR="003C30F9" w:rsidRDefault="00654757" w:rsidP="00654757">
      <w:pPr>
        <w:pStyle w:val="23"/>
        <w:rPr>
          <w:lang w:val="en-US"/>
        </w:rPr>
      </w:pPr>
      <w:bookmarkStart w:id="12" w:name="_Toc68340586"/>
      <w:r w:rsidRPr="00DF21D4">
        <w:rPr>
          <w:lang w:val="en-US"/>
        </w:rPr>
        <w:t xml:space="preserve">6.1 </w:t>
      </w:r>
      <w:r>
        <w:t>Кл</w:t>
      </w:r>
      <w:r w:rsidRPr="007C4585">
        <w:t>а</w:t>
      </w:r>
      <w:r>
        <w:t>сс</w:t>
      </w:r>
      <w:r w:rsidRPr="00DF21D4">
        <w:rPr>
          <w:lang w:val="en-US"/>
        </w:rPr>
        <w:t xml:space="preserve"> </w:t>
      </w:r>
      <w:r w:rsidR="00F82D4C" w:rsidRPr="00AB0814">
        <w:rPr>
          <w:lang w:val="en-US"/>
        </w:rPr>
        <w:t>MainActivity</w:t>
      </w:r>
      <w:bookmarkEnd w:id="12"/>
    </w:p>
    <w:p w14:paraId="74E337BE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>public class MainActivity extends AppCompatActivity implements OnClickListener {</w:t>
      </w:r>
    </w:p>
    <w:p w14:paraId="4BDE5FEB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</w:p>
    <w:p w14:paraId="2D12A9CA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F82D4C">
        <w:rPr>
          <w:rFonts w:ascii="Courier New" w:hAnsi="Courier New" w:cs="Courier New"/>
          <w:sz w:val="20"/>
          <w:szCs w:val="20"/>
        </w:rPr>
        <w:t>//Создаем переменную класса</w:t>
      </w:r>
    </w:p>
    <w:p w14:paraId="4008880B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</w:rPr>
      </w:pPr>
      <w:r w:rsidRPr="00F82D4C">
        <w:rPr>
          <w:rFonts w:ascii="Courier New" w:hAnsi="Courier New" w:cs="Courier New"/>
          <w:sz w:val="20"/>
          <w:szCs w:val="20"/>
        </w:rPr>
        <w:t xml:space="preserve">    </w:t>
      </w:r>
      <w:r w:rsidRPr="00F82D4C">
        <w:rPr>
          <w:rFonts w:ascii="Courier New" w:hAnsi="Courier New" w:cs="Courier New"/>
          <w:sz w:val="20"/>
          <w:szCs w:val="20"/>
          <w:lang w:val="en-US"/>
        </w:rPr>
        <w:t>private</w:t>
      </w:r>
      <w:r w:rsidRPr="00F82D4C">
        <w:rPr>
          <w:rFonts w:ascii="Courier New" w:hAnsi="Courier New" w:cs="Courier New"/>
          <w:sz w:val="20"/>
          <w:szCs w:val="20"/>
        </w:rPr>
        <w:t xml:space="preserve"> </w:t>
      </w:r>
      <w:r w:rsidRPr="00F82D4C">
        <w:rPr>
          <w:rFonts w:ascii="Courier New" w:hAnsi="Courier New" w:cs="Courier New"/>
          <w:sz w:val="20"/>
          <w:szCs w:val="20"/>
          <w:lang w:val="en-US"/>
        </w:rPr>
        <w:t>DrawingView</w:t>
      </w:r>
      <w:r w:rsidRPr="00F82D4C">
        <w:rPr>
          <w:rFonts w:ascii="Courier New" w:hAnsi="Courier New" w:cs="Courier New"/>
          <w:sz w:val="20"/>
          <w:szCs w:val="20"/>
        </w:rPr>
        <w:t xml:space="preserve"> </w:t>
      </w:r>
      <w:r w:rsidRPr="00F82D4C">
        <w:rPr>
          <w:rFonts w:ascii="Courier New" w:hAnsi="Courier New" w:cs="Courier New"/>
          <w:sz w:val="20"/>
          <w:szCs w:val="20"/>
          <w:lang w:val="en-US"/>
        </w:rPr>
        <w:t>drawView</w:t>
      </w:r>
      <w:r w:rsidRPr="00F82D4C">
        <w:rPr>
          <w:rFonts w:ascii="Courier New" w:hAnsi="Courier New" w:cs="Courier New"/>
          <w:sz w:val="20"/>
          <w:szCs w:val="20"/>
        </w:rPr>
        <w:t>;</w:t>
      </w:r>
    </w:p>
    <w:p w14:paraId="2257E9C9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</w:rPr>
      </w:pPr>
      <w:r w:rsidRPr="00F82D4C">
        <w:rPr>
          <w:rFonts w:ascii="Courier New" w:hAnsi="Courier New" w:cs="Courier New"/>
          <w:sz w:val="20"/>
          <w:szCs w:val="20"/>
        </w:rPr>
        <w:t xml:space="preserve">    //Создаем все кнопки : кнопка цвета, кнопка кисти, стерка, новый, сохранить</w:t>
      </w:r>
    </w:p>
    <w:p w14:paraId="21B08B0E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</w:rPr>
        <w:t xml:space="preserve">    </w:t>
      </w:r>
      <w:r w:rsidRPr="00F82D4C">
        <w:rPr>
          <w:rFonts w:ascii="Courier New" w:hAnsi="Courier New" w:cs="Courier New"/>
          <w:sz w:val="20"/>
          <w:szCs w:val="20"/>
          <w:lang w:val="en-US"/>
        </w:rPr>
        <w:t>private ImageButton currPaint, drawBtn, eraseBtn, newBtn, saveBtn;</w:t>
      </w:r>
    </w:p>
    <w:p w14:paraId="0CD3530F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</w:p>
    <w:p w14:paraId="2226180E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@Override</w:t>
      </w:r>
    </w:p>
    <w:p w14:paraId="2A758E01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protected void onCreate(Bundle savedInstanceState) {</w:t>
      </w:r>
    </w:p>
    <w:p w14:paraId="7AD589B0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super.onCreate(savedInstanceState);</w:t>
      </w:r>
    </w:p>
    <w:p w14:paraId="6D101028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setContentView(R.layout.activity_main);</w:t>
      </w:r>
    </w:p>
    <w:p w14:paraId="1C48CC0A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//Передать id для рисования</w:t>
      </w:r>
    </w:p>
    <w:p w14:paraId="2FC858B3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drawView = (DrawingView)findViewById(R.id.drawing);</w:t>
      </w:r>
    </w:p>
    <w:p w14:paraId="33FFA64B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//Лейаут, отвещающий за кнопки цвета</w:t>
      </w:r>
    </w:p>
    <w:p w14:paraId="719B47DC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LinearLayout paintLayout = (LinearLayout)findViewById(R.id.paint_colors);</w:t>
      </w:r>
    </w:p>
    <w:p w14:paraId="6D20C119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//Найти первую кнопку</w:t>
      </w:r>
    </w:p>
    <w:p w14:paraId="1C9CD7CB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currPaint = (ImageButton)paintLayout.getChildAt(0);</w:t>
      </w:r>
    </w:p>
    <w:p w14:paraId="480F3607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//Показать что выбрана текущая кнопка</w:t>
      </w:r>
    </w:p>
    <w:p w14:paraId="0A9875A0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currPaint.setImageDrawable(getResources().getDrawable(R.drawable.paint_pressed));</w:t>
      </w:r>
    </w:p>
    <w:p w14:paraId="15E52EC1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//Установить значения из ресурсов</w:t>
      </w:r>
    </w:p>
    <w:p w14:paraId="143F5B5D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smallBrush = getResources().getInteger(R.integer.small_size);</w:t>
      </w:r>
    </w:p>
    <w:p w14:paraId="5DA0A991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mediumBrush = getResources().getInteger(R.integer.medium_size);</w:t>
      </w:r>
    </w:p>
    <w:p w14:paraId="77961503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largeBrush = getResources().getInteger(R.integer.large_size);</w:t>
      </w:r>
    </w:p>
    <w:p w14:paraId="53B0FF29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//Создать кнопку</w:t>
      </w:r>
    </w:p>
    <w:p w14:paraId="4839B776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drawBtn = (ImageButton)findViewById(R.id.draw_btn);</w:t>
      </w:r>
    </w:p>
    <w:p w14:paraId="69401576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//Добавить кнопку</w:t>
      </w:r>
    </w:p>
    <w:p w14:paraId="5A8449C6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drawBtn.setOnClickListener(this);</w:t>
      </w:r>
    </w:p>
    <w:p w14:paraId="200F1F14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F82D4C">
        <w:rPr>
          <w:rFonts w:ascii="Courier New" w:hAnsi="Courier New" w:cs="Courier New"/>
          <w:sz w:val="20"/>
          <w:szCs w:val="20"/>
        </w:rPr>
        <w:t>//Установить средний размер по умолчанию</w:t>
      </w:r>
    </w:p>
    <w:p w14:paraId="7F27F630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</w:rPr>
      </w:pPr>
      <w:r w:rsidRPr="00F82D4C">
        <w:rPr>
          <w:rFonts w:ascii="Courier New" w:hAnsi="Courier New" w:cs="Courier New"/>
          <w:sz w:val="20"/>
          <w:szCs w:val="20"/>
        </w:rPr>
        <w:t xml:space="preserve">        </w:t>
      </w:r>
      <w:r w:rsidRPr="00F82D4C">
        <w:rPr>
          <w:rFonts w:ascii="Courier New" w:hAnsi="Courier New" w:cs="Courier New"/>
          <w:sz w:val="20"/>
          <w:szCs w:val="20"/>
          <w:lang w:val="en-US"/>
        </w:rPr>
        <w:t>drawView</w:t>
      </w:r>
      <w:r w:rsidRPr="00F82D4C">
        <w:rPr>
          <w:rFonts w:ascii="Courier New" w:hAnsi="Courier New" w:cs="Courier New"/>
          <w:sz w:val="20"/>
          <w:szCs w:val="20"/>
        </w:rPr>
        <w:t>.</w:t>
      </w:r>
      <w:r w:rsidRPr="00F82D4C">
        <w:rPr>
          <w:rFonts w:ascii="Courier New" w:hAnsi="Courier New" w:cs="Courier New"/>
          <w:sz w:val="20"/>
          <w:szCs w:val="20"/>
          <w:lang w:val="en-US"/>
        </w:rPr>
        <w:t>setBrushSize</w:t>
      </w:r>
      <w:r w:rsidRPr="00F82D4C">
        <w:rPr>
          <w:rFonts w:ascii="Courier New" w:hAnsi="Courier New" w:cs="Courier New"/>
          <w:sz w:val="20"/>
          <w:szCs w:val="20"/>
        </w:rPr>
        <w:t>(</w:t>
      </w:r>
      <w:r w:rsidRPr="00F82D4C">
        <w:rPr>
          <w:rFonts w:ascii="Courier New" w:hAnsi="Courier New" w:cs="Courier New"/>
          <w:sz w:val="20"/>
          <w:szCs w:val="20"/>
          <w:lang w:val="en-US"/>
        </w:rPr>
        <w:t>mediumBrush</w:t>
      </w:r>
      <w:r w:rsidRPr="00F82D4C">
        <w:rPr>
          <w:rFonts w:ascii="Courier New" w:hAnsi="Courier New" w:cs="Courier New"/>
          <w:sz w:val="20"/>
          <w:szCs w:val="20"/>
        </w:rPr>
        <w:t>);</w:t>
      </w:r>
    </w:p>
    <w:p w14:paraId="3B1C8AEC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</w:rPr>
        <w:t xml:space="preserve">        </w:t>
      </w:r>
      <w:r w:rsidRPr="00F82D4C">
        <w:rPr>
          <w:rFonts w:ascii="Courier New" w:hAnsi="Courier New" w:cs="Courier New"/>
          <w:sz w:val="20"/>
          <w:szCs w:val="20"/>
          <w:lang w:val="en-US"/>
        </w:rPr>
        <w:t>//Стерка</w:t>
      </w:r>
    </w:p>
    <w:p w14:paraId="510A4066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eraseBtn = (ImageButton)findViewById(R.id.erase_btn);</w:t>
      </w:r>
    </w:p>
    <w:p w14:paraId="11555988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eraseBtn.setOnClickListener(this);</w:t>
      </w:r>
    </w:p>
    <w:p w14:paraId="12586D08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//Новый</w:t>
      </w:r>
    </w:p>
    <w:p w14:paraId="655B8F57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newBtn = (ImageButton)findViewById(R.id.new_btn);</w:t>
      </w:r>
    </w:p>
    <w:p w14:paraId="0496E8BB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newBtn.setOnClickListener(this);</w:t>
      </w:r>
    </w:p>
    <w:p w14:paraId="2C6B0588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//Сохранить</w:t>
      </w:r>
    </w:p>
    <w:p w14:paraId="20C003B5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saveBtn = (ImageButton)findViewById(R.id.save_btn);</w:t>
      </w:r>
    </w:p>
    <w:p w14:paraId="015AED4E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saveBtn.setOnClickListener(this);</w:t>
      </w:r>
    </w:p>
    <w:p w14:paraId="184E85CE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76FF9B8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</w:p>
    <w:p w14:paraId="3DCBCA91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//Размеры кнопок(кисти)</w:t>
      </w:r>
    </w:p>
    <w:p w14:paraId="4E270024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private float smallBrush, mediumBrush, largeBrush;</w:t>
      </w:r>
    </w:p>
    <w:p w14:paraId="493D56F8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</w:p>
    <w:p w14:paraId="513E4587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//Тут мы выбираем цвета</w:t>
      </w:r>
    </w:p>
    <w:p w14:paraId="5CFE3949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public void paintClicked(View view){</w:t>
      </w:r>
    </w:p>
    <w:p w14:paraId="1FE89F48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//Вытащить размер кисти до стирания</w:t>
      </w:r>
    </w:p>
    <w:p w14:paraId="3A334700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drawView.setBrushSize(drawView.getLastBrushSize());</w:t>
      </w:r>
    </w:p>
    <w:p w14:paraId="5C37AD88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drawView.setErase(false);</w:t>
      </w:r>
    </w:p>
    <w:p w14:paraId="5F090EC6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if(view!=currPaint){</w:t>
      </w:r>
    </w:p>
    <w:p w14:paraId="7988AFFF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//Найти тег кнопки</w:t>
      </w:r>
    </w:p>
    <w:p w14:paraId="0BD4C353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ImageButton imgView = (ImageButton)view;</w:t>
      </w:r>
    </w:p>
    <w:p w14:paraId="7C55FA06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String color = view.getTag().toString();</w:t>
      </w:r>
    </w:p>
    <w:p w14:paraId="0965C533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//Передать цвет кноки</w:t>
      </w:r>
    </w:p>
    <w:p w14:paraId="204AE350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drawView.setColor(color);</w:t>
      </w:r>
    </w:p>
    <w:p w14:paraId="73FF26DC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//Отобразить текущую кнопку</w:t>
      </w:r>
    </w:p>
    <w:p w14:paraId="1E82CBF9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imgView.setImageDrawable(getResources().getDrawable(R.drawable.paint_pressed));</w:t>
      </w:r>
    </w:p>
    <w:p w14:paraId="1AD7C149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currPaint.setImageDrawable(getResources().getDrawable(R.drawable.paint));</w:t>
      </w:r>
    </w:p>
    <w:p w14:paraId="621EDF57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currPaint=(ImageButton)view;</w:t>
      </w:r>
    </w:p>
    <w:p w14:paraId="556AF3EE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31CDDD0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5761AB4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</w:p>
    <w:p w14:paraId="1EEB3054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@Override</w:t>
      </w:r>
    </w:p>
    <w:p w14:paraId="3FA9D52E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public void onClick(View view) {</w:t>
      </w:r>
    </w:p>
    <w:p w14:paraId="71642C06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//Если выбрали рисовать</w:t>
      </w:r>
    </w:p>
    <w:p w14:paraId="2AF9D053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if(view.getId()==R.id.draw_btn){</w:t>
      </w:r>
    </w:p>
    <w:p w14:paraId="4CB9DA97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//Меню выбора</w:t>
      </w:r>
    </w:p>
    <w:p w14:paraId="1103B5EA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final Dialog brushDialog = new Dialog(this);</w:t>
      </w:r>
    </w:p>
    <w:p w14:paraId="56668A6E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brushDialog.setContentView(R.layout.brush_chooser);</w:t>
      </w:r>
    </w:p>
    <w:p w14:paraId="36D96F2F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//Создать кнопки и дбавить слушателей</w:t>
      </w:r>
    </w:p>
    <w:p w14:paraId="4E8B3404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ImageButton smallBtn = (ImageButton)brushDialog.findViewById(R.id.small_brush);</w:t>
      </w:r>
    </w:p>
    <w:p w14:paraId="4D576467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smallBtn</w:t>
      </w:r>
      <w:r w:rsidRPr="00F82D4C">
        <w:rPr>
          <w:rFonts w:ascii="Courier New" w:hAnsi="Courier New" w:cs="Courier New"/>
          <w:sz w:val="20"/>
          <w:szCs w:val="20"/>
        </w:rPr>
        <w:t>.</w:t>
      </w:r>
      <w:r w:rsidRPr="00F82D4C">
        <w:rPr>
          <w:rFonts w:ascii="Courier New" w:hAnsi="Courier New" w:cs="Courier New"/>
          <w:sz w:val="20"/>
          <w:szCs w:val="20"/>
          <w:lang w:val="en-US"/>
        </w:rPr>
        <w:t>setOnClickListener</w:t>
      </w:r>
      <w:r w:rsidRPr="00F82D4C">
        <w:rPr>
          <w:rFonts w:ascii="Courier New" w:hAnsi="Courier New" w:cs="Courier New"/>
          <w:sz w:val="20"/>
          <w:szCs w:val="20"/>
        </w:rPr>
        <w:t>(</w:t>
      </w:r>
      <w:r w:rsidRPr="00F82D4C">
        <w:rPr>
          <w:rFonts w:ascii="Courier New" w:hAnsi="Courier New" w:cs="Courier New"/>
          <w:sz w:val="20"/>
          <w:szCs w:val="20"/>
          <w:lang w:val="en-US"/>
        </w:rPr>
        <w:t>v</w:t>
      </w:r>
      <w:r w:rsidRPr="00F82D4C">
        <w:rPr>
          <w:rFonts w:ascii="Courier New" w:hAnsi="Courier New" w:cs="Courier New"/>
          <w:sz w:val="20"/>
          <w:szCs w:val="20"/>
        </w:rPr>
        <w:t xml:space="preserve"> -&gt; {</w:t>
      </w:r>
    </w:p>
    <w:p w14:paraId="2CB3B34A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</w:rPr>
      </w:pPr>
      <w:r w:rsidRPr="00F82D4C">
        <w:rPr>
          <w:rFonts w:ascii="Courier New" w:hAnsi="Courier New" w:cs="Courier New"/>
          <w:sz w:val="20"/>
          <w:szCs w:val="20"/>
        </w:rPr>
        <w:t xml:space="preserve">                //Считать все размеры</w:t>
      </w:r>
    </w:p>
    <w:p w14:paraId="04F1D8A1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</w:rPr>
        <w:t xml:space="preserve">                </w:t>
      </w:r>
      <w:r w:rsidRPr="00F82D4C">
        <w:rPr>
          <w:rFonts w:ascii="Courier New" w:hAnsi="Courier New" w:cs="Courier New"/>
          <w:sz w:val="20"/>
          <w:szCs w:val="20"/>
          <w:lang w:val="en-US"/>
        </w:rPr>
        <w:t>drawView.setBrushSize(smallBrush);</w:t>
      </w:r>
    </w:p>
    <w:p w14:paraId="4D105B8C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    drawView.setLastBrushSize(smallBrush);</w:t>
      </w:r>
    </w:p>
    <w:p w14:paraId="0794F982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F82D4C">
        <w:rPr>
          <w:rFonts w:ascii="Courier New" w:hAnsi="Courier New" w:cs="Courier New"/>
          <w:sz w:val="20"/>
          <w:szCs w:val="20"/>
        </w:rPr>
        <w:t>//Показать что рисуем</w:t>
      </w:r>
    </w:p>
    <w:p w14:paraId="79349610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</w:rPr>
      </w:pPr>
      <w:r w:rsidRPr="00F82D4C">
        <w:rPr>
          <w:rFonts w:ascii="Courier New" w:hAnsi="Courier New" w:cs="Courier New"/>
          <w:sz w:val="20"/>
          <w:szCs w:val="20"/>
        </w:rPr>
        <w:t xml:space="preserve">                </w:t>
      </w:r>
      <w:r w:rsidRPr="00F82D4C">
        <w:rPr>
          <w:rFonts w:ascii="Courier New" w:hAnsi="Courier New" w:cs="Courier New"/>
          <w:sz w:val="20"/>
          <w:szCs w:val="20"/>
          <w:lang w:val="en-US"/>
        </w:rPr>
        <w:t>drawView</w:t>
      </w:r>
      <w:r w:rsidRPr="00F82D4C">
        <w:rPr>
          <w:rFonts w:ascii="Courier New" w:hAnsi="Courier New" w:cs="Courier New"/>
          <w:sz w:val="20"/>
          <w:szCs w:val="20"/>
        </w:rPr>
        <w:t>.</w:t>
      </w:r>
      <w:r w:rsidRPr="00F82D4C">
        <w:rPr>
          <w:rFonts w:ascii="Courier New" w:hAnsi="Courier New" w:cs="Courier New"/>
          <w:sz w:val="20"/>
          <w:szCs w:val="20"/>
          <w:lang w:val="en-US"/>
        </w:rPr>
        <w:t>setErase</w:t>
      </w:r>
      <w:r w:rsidRPr="00F82D4C">
        <w:rPr>
          <w:rFonts w:ascii="Courier New" w:hAnsi="Courier New" w:cs="Courier New"/>
          <w:sz w:val="20"/>
          <w:szCs w:val="20"/>
        </w:rPr>
        <w:t>(</w:t>
      </w:r>
      <w:r w:rsidRPr="00F82D4C">
        <w:rPr>
          <w:rFonts w:ascii="Courier New" w:hAnsi="Courier New" w:cs="Courier New"/>
          <w:sz w:val="20"/>
          <w:szCs w:val="20"/>
          <w:lang w:val="en-US"/>
        </w:rPr>
        <w:t>false</w:t>
      </w:r>
      <w:r w:rsidRPr="00F82D4C">
        <w:rPr>
          <w:rFonts w:ascii="Courier New" w:hAnsi="Courier New" w:cs="Courier New"/>
          <w:sz w:val="20"/>
          <w:szCs w:val="20"/>
        </w:rPr>
        <w:t>);</w:t>
      </w:r>
    </w:p>
    <w:p w14:paraId="716DD999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</w:rPr>
        <w:t xml:space="preserve">                </w:t>
      </w:r>
      <w:r w:rsidRPr="00F82D4C">
        <w:rPr>
          <w:rFonts w:ascii="Courier New" w:hAnsi="Courier New" w:cs="Courier New"/>
          <w:sz w:val="20"/>
          <w:szCs w:val="20"/>
          <w:lang w:val="en-US"/>
        </w:rPr>
        <w:t>brushDialog.dismiss();</w:t>
      </w:r>
    </w:p>
    <w:p w14:paraId="1E41B11B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});</w:t>
      </w:r>
    </w:p>
    <w:p w14:paraId="59340949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ImageButton mediumBtn = (ImageButton)brushDialog.findViewById(R.id.medium_brush);</w:t>
      </w:r>
    </w:p>
    <w:p w14:paraId="3C55235D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mediumBtn.setOnClickListener(v -&gt; {</w:t>
      </w:r>
    </w:p>
    <w:p w14:paraId="293A8B91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    drawView.setBrushSize(mediumBrush);</w:t>
      </w:r>
    </w:p>
    <w:p w14:paraId="4608F8EA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    drawView.setLastBrushSize(mediumBrush);</w:t>
      </w:r>
    </w:p>
    <w:p w14:paraId="61420E89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    drawView.setErase(false);</w:t>
      </w:r>
    </w:p>
    <w:p w14:paraId="3E347C54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    brushDialog.dismiss();</w:t>
      </w:r>
    </w:p>
    <w:p w14:paraId="7E928531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});</w:t>
      </w:r>
    </w:p>
    <w:p w14:paraId="560CB178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</w:p>
    <w:p w14:paraId="40012E6C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ImageButton largeBtn = (ImageButton)brushDialog.findViewById(R.id.large_brush);</w:t>
      </w:r>
    </w:p>
    <w:p w14:paraId="085EB94F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largeBtn.setOnClickListener(v -&gt; {</w:t>
      </w:r>
    </w:p>
    <w:p w14:paraId="34F7B789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    drawView.setBrushSize(largeBrush);</w:t>
      </w:r>
    </w:p>
    <w:p w14:paraId="1E48C037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    drawView.setLastBrushSize(largeBrush);</w:t>
      </w:r>
    </w:p>
    <w:p w14:paraId="6802AF5B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    drawView.setErase(false);</w:t>
      </w:r>
    </w:p>
    <w:p w14:paraId="4A0E2ACC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    brushDialog.dismiss();</w:t>
      </w:r>
    </w:p>
    <w:p w14:paraId="1C8CADCD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});</w:t>
      </w:r>
    </w:p>
    <w:p w14:paraId="5BF45535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//Отобразить выбор</w:t>
      </w:r>
    </w:p>
    <w:p w14:paraId="4775B3E3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brushDialog.show();</w:t>
      </w:r>
    </w:p>
    <w:p w14:paraId="0982D8F2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BC96858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//Если выбрана стерка</w:t>
      </w:r>
    </w:p>
    <w:p w14:paraId="78B4ED27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else if(view.getId()==R.id.erase_btn){</w:t>
      </w:r>
    </w:p>
    <w:p w14:paraId="4FFAF4AB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//Отобразить меню выбора</w:t>
      </w:r>
    </w:p>
    <w:p w14:paraId="69891591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final Dialog brushDialog = new Dialog(this);</w:t>
      </w:r>
    </w:p>
    <w:p w14:paraId="4B0D4686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brushDialog.setContentView(R.layout.brush_chooser);</w:t>
      </w:r>
    </w:p>
    <w:p w14:paraId="57575D44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F82D4C">
        <w:rPr>
          <w:rFonts w:ascii="Courier New" w:hAnsi="Courier New" w:cs="Courier New"/>
          <w:sz w:val="20"/>
          <w:szCs w:val="20"/>
        </w:rPr>
        <w:t>//Тоже самое чтои выше, только для стерки</w:t>
      </w:r>
    </w:p>
    <w:p w14:paraId="4DA1EAB2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</w:rPr>
        <w:t xml:space="preserve">            </w:t>
      </w:r>
      <w:r w:rsidRPr="00F82D4C">
        <w:rPr>
          <w:rFonts w:ascii="Courier New" w:hAnsi="Courier New" w:cs="Courier New"/>
          <w:sz w:val="20"/>
          <w:szCs w:val="20"/>
          <w:lang w:val="en-US"/>
        </w:rPr>
        <w:t>ImageButton smallBtn = (ImageButton)brushDialog.findViewById(R.id.small_brush);</w:t>
      </w:r>
    </w:p>
    <w:p w14:paraId="57B58535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smallBtn.setOnClickListener(v -&gt; {</w:t>
      </w:r>
    </w:p>
    <w:p w14:paraId="69C41439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    //Передать что стираем</w:t>
      </w:r>
    </w:p>
    <w:p w14:paraId="2248C3F9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    drawView</w:t>
      </w:r>
      <w:r w:rsidRPr="00F82D4C">
        <w:rPr>
          <w:rFonts w:ascii="Courier New" w:hAnsi="Courier New" w:cs="Courier New"/>
          <w:sz w:val="20"/>
          <w:szCs w:val="20"/>
        </w:rPr>
        <w:t>.</w:t>
      </w:r>
      <w:r w:rsidRPr="00F82D4C">
        <w:rPr>
          <w:rFonts w:ascii="Courier New" w:hAnsi="Courier New" w:cs="Courier New"/>
          <w:sz w:val="20"/>
          <w:szCs w:val="20"/>
          <w:lang w:val="en-US"/>
        </w:rPr>
        <w:t>setErase</w:t>
      </w:r>
      <w:r w:rsidRPr="00F82D4C">
        <w:rPr>
          <w:rFonts w:ascii="Courier New" w:hAnsi="Courier New" w:cs="Courier New"/>
          <w:sz w:val="20"/>
          <w:szCs w:val="20"/>
        </w:rPr>
        <w:t>(</w:t>
      </w:r>
      <w:r w:rsidRPr="00F82D4C">
        <w:rPr>
          <w:rFonts w:ascii="Courier New" w:hAnsi="Courier New" w:cs="Courier New"/>
          <w:sz w:val="20"/>
          <w:szCs w:val="20"/>
          <w:lang w:val="en-US"/>
        </w:rPr>
        <w:t>true</w:t>
      </w:r>
      <w:r w:rsidRPr="00F82D4C">
        <w:rPr>
          <w:rFonts w:ascii="Courier New" w:hAnsi="Courier New" w:cs="Courier New"/>
          <w:sz w:val="20"/>
          <w:szCs w:val="20"/>
        </w:rPr>
        <w:t>);</w:t>
      </w:r>
    </w:p>
    <w:p w14:paraId="5C92E532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</w:rPr>
      </w:pPr>
      <w:r w:rsidRPr="00F82D4C">
        <w:rPr>
          <w:rFonts w:ascii="Courier New" w:hAnsi="Courier New" w:cs="Courier New"/>
          <w:sz w:val="20"/>
          <w:szCs w:val="20"/>
        </w:rPr>
        <w:t xml:space="preserve">                //Передать что малым</w:t>
      </w:r>
    </w:p>
    <w:p w14:paraId="0A6FA2C8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</w:rPr>
        <w:t xml:space="preserve">                </w:t>
      </w:r>
      <w:r w:rsidRPr="00F82D4C">
        <w:rPr>
          <w:rFonts w:ascii="Courier New" w:hAnsi="Courier New" w:cs="Courier New"/>
          <w:sz w:val="20"/>
          <w:szCs w:val="20"/>
          <w:lang w:val="en-US"/>
        </w:rPr>
        <w:t>drawView.setBrushSize(smallBrush);</w:t>
      </w:r>
    </w:p>
    <w:p w14:paraId="77C4908B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    brushDialog.dismiss();</w:t>
      </w:r>
    </w:p>
    <w:p w14:paraId="4AEA260C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});</w:t>
      </w:r>
    </w:p>
    <w:p w14:paraId="13C27673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ImageButton mediumBtn = (ImageButton)brushDialog.findViewById(R.id.medium_brush);</w:t>
      </w:r>
    </w:p>
    <w:p w14:paraId="2646D652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mediumBtn.setOnClickListener(v -&gt; {</w:t>
      </w:r>
    </w:p>
    <w:p w14:paraId="0698D8A4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    drawView.setErase(true);</w:t>
      </w:r>
    </w:p>
    <w:p w14:paraId="30BBBEAE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    drawView.setBrushSize(mediumBrush);</w:t>
      </w:r>
    </w:p>
    <w:p w14:paraId="2D8EEE68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    brushDialog.dismiss();</w:t>
      </w:r>
    </w:p>
    <w:p w14:paraId="5F5CD369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});</w:t>
      </w:r>
    </w:p>
    <w:p w14:paraId="072755DD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ImageButton largeBtn = (ImageButton)brushDialog.findViewById(R.id.large_brush);</w:t>
      </w:r>
    </w:p>
    <w:p w14:paraId="0B15B649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largeBtn.setOnClickListener(v -&gt; {</w:t>
      </w:r>
    </w:p>
    <w:p w14:paraId="5AFECE6F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    drawView.setErase(true);</w:t>
      </w:r>
    </w:p>
    <w:p w14:paraId="7C424FD6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    drawView.setBrushSize(largeBrush);</w:t>
      </w:r>
    </w:p>
    <w:p w14:paraId="16FDCAF1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    brushDialog.dismiss();</w:t>
      </w:r>
    </w:p>
    <w:p w14:paraId="215F3F51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});</w:t>
      </w:r>
    </w:p>
    <w:p w14:paraId="5E0CD001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brushDialog.show();</w:t>
      </w:r>
    </w:p>
    <w:p w14:paraId="2C949E71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C8F13FD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//Если новый</w:t>
      </w:r>
    </w:p>
    <w:p w14:paraId="77FEC0ED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else if(view.getId()==R.id.new_btn){</w:t>
      </w:r>
    </w:p>
    <w:p w14:paraId="033C3325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F82D4C">
        <w:rPr>
          <w:rFonts w:ascii="Courier New" w:hAnsi="Courier New" w:cs="Courier New"/>
          <w:sz w:val="20"/>
          <w:szCs w:val="20"/>
        </w:rPr>
        <w:t>//Спросить хочет ли пользователь начать новый</w:t>
      </w:r>
    </w:p>
    <w:p w14:paraId="3782CD69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</w:rPr>
        <w:t xml:space="preserve">            </w:t>
      </w:r>
      <w:r w:rsidRPr="00F82D4C">
        <w:rPr>
          <w:rFonts w:ascii="Courier New" w:hAnsi="Courier New" w:cs="Courier New"/>
          <w:sz w:val="20"/>
          <w:szCs w:val="20"/>
          <w:lang w:val="en-US"/>
        </w:rPr>
        <w:t>AlertDialog.Builder newDialog = new AlertDialog.Builder(this);</w:t>
      </w:r>
    </w:p>
    <w:p w14:paraId="300F0D1D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newDialog.setTitle("Новый рисунок");</w:t>
      </w:r>
    </w:p>
    <w:p w14:paraId="4C76E574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newDialog.setMessage("Хотите начать новый рисунок(текущий будет утерян)?");</w:t>
      </w:r>
    </w:p>
    <w:p w14:paraId="084D7DC4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//Если да</w:t>
      </w:r>
    </w:p>
    <w:p w14:paraId="1FDE8DE4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newDialog.setPositiveButton("Да", (dialog, which) -&gt; {</w:t>
      </w:r>
    </w:p>
    <w:p w14:paraId="37F61475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    drawView.startNew();</w:t>
      </w:r>
    </w:p>
    <w:p w14:paraId="767BA1EB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    dialog.dismiss();</w:t>
      </w:r>
    </w:p>
    <w:p w14:paraId="7FFFB744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});</w:t>
      </w:r>
    </w:p>
    <w:p w14:paraId="1026B87F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//Если нет</w:t>
      </w:r>
    </w:p>
    <w:p w14:paraId="38809F4D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newDialog.setNegativeButton("Закрыть", (dialog, which) -&gt; dialog.cancel());</w:t>
      </w:r>
    </w:p>
    <w:p w14:paraId="396C2B88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newDialog.show();</w:t>
      </w:r>
    </w:p>
    <w:p w14:paraId="05CEE317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6CEAA54C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//Сохранялся</w:t>
      </w:r>
    </w:p>
    <w:p w14:paraId="00D43A71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else if(view.getId()==R.id.save_btn){</w:t>
      </w:r>
    </w:p>
    <w:p w14:paraId="68D2AED4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AlertDialog.Builder saveDialog = new AlertDialog.Builder(this);</w:t>
      </w:r>
    </w:p>
    <w:p w14:paraId="7589FA8B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F82D4C">
        <w:rPr>
          <w:rFonts w:ascii="Courier New" w:hAnsi="Courier New" w:cs="Courier New"/>
          <w:sz w:val="20"/>
          <w:szCs w:val="20"/>
        </w:rPr>
        <w:t>//Хотим ли сохранять?</w:t>
      </w:r>
    </w:p>
    <w:p w14:paraId="495D91A5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</w:rPr>
      </w:pPr>
      <w:r w:rsidRPr="00F82D4C">
        <w:rPr>
          <w:rFonts w:ascii="Courier New" w:hAnsi="Courier New" w:cs="Courier New"/>
          <w:sz w:val="20"/>
          <w:szCs w:val="20"/>
        </w:rPr>
        <w:t xml:space="preserve">            </w:t>
      </w:r>
      <w:r w:rsidRPr="00F82D4C">
        <w:rPr>
          <w:rFonts w:ascii="Courier New" w:hAnsi="Courier New" w:cs="Courier New"/>
          <w:sz w:val="20"/>
          <w:szCs w:val="20"/>
          <w:lang w:val="en-US"/>
        </w:rPr>
        <w:t>saveDialog</w:t>
      </w:r>
      <w:r w:rsidRPr="00F82D4C">
        <w:rPr>
          <w:rFonts w:ascii="Courier New" w:hAnsi="Courier New" w:cs="Courier New"/>
          <w:sz w:val="20"/>
          <w:szCs w:val="20"/>
        </w:rPr>
        <w:t>.</w:t>
      </w:r>
      <w:r w:rsidRPr="00F82D4C">
        <w:rPr>
          <w:rFonts w:ascii="Courier New" w:hAnsi="Courier New" w:cs="Courier New"/>
          <w:sz w:val="20"/>
          <w:szCs w:val="20"/>
          <w:lang w:val="en-US"/>
        </w:rPr>
        <w:t>setTitle</w:t>
      </w:r>
      <w:r w:rsidRPr="00F82D4C">
        <w:rPr>
          <w:rFonts w:ascii="Courier New" w:hAnsi="Courier New" w:cs="Courier New"/>
          <w:sz w:val="20"/>
          <w:szCs w:val="20"/>
        </w:rPr>
        <w:t>("Сохранение рисунка");</w:t>
      </w:r>
    </w:p>
    <w:p w14:paraId="25A93731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</w:rPr>
      </w:pPr>
      <w:r w:rsidRPr="00F82D4C">
        <w:rPr>
          <w:rFonts w:ascii="Courier New" w:hAnsi="Courier New" w:cs="Courier New"/>
          <w:sz w:val="20"/>
          <w:szCs w:val="20"/>
        </w:rPr>
        <w:t xml:space="preserve">            </w:t>
      </w:r>
      <w:r w:rsidRPr="00F82D4C">
        <w:rPr>
          <w:rFonts w:ascii="Courier New" w:hAnsi="Courier New" w:cs="Courier New"/>
          <w:sz w:val="20"/>
          <w:szCs w:val="20"/>
          <w:lang w:val="en-US"/>
        </w:rPr>
        <w:t>saveDialog</w:t>
      </w:r>
      <w:r w:rsidRPr="00F82D4C">
        <w:rPr>
          <w:rFonts w:ascii="Courier New" w:hAnsi="Courier New" w:cs="Courier New"/>
          <w:sz w:val="20"/>
          <w:szCs w:val="20"/>
        </w:rPr>
        <w:t>.</w:t>
      </w:r>
      <w:r w:rsidRPr="00F82D4C">
        <w:rPr>
          <w:rFonts w:ascii="Courier New" w:hAnsi="Courier New" w:cs="Courier New"/>
          <w:sz w:val="20"/>
          <w:szCs w:val="20"/>
          <w:lang w:val="en-US"/>
        </w:rPr>
        <w:t>setMessage</w:t>
      </w:r>
      <w:r w:rsidRPr="00F82D4C">
        <w:rPr>
          <w:rFonts w:ascii="Courier New" w:hAnsi="Courier New" w:cs="Courier New"/>
          <w:sz w:val="20"/>
          <w:szCs w:val="20"/>
        </w:rPr>
        <w:t>("Хотите сохранить рисунок в галерее?");</w:t>
      </w:r>
    </w:p>
    <w:p w14:paraId="67B71AE1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</w:rPr>
        <w:t xml:space="preserve">            </w:t>
      </w:r>
      <w:r w:rsidRPr="00F82D4C">
        <w:rPr>
          <w:rFonts w:ascii="Courier New" w:hAnsi="Courier New" w:cs="Courier New"/>
          <w:sz w:val="20"/>
          <w:szCs w:val="20"/>
          <w:lang w:val="en-US"/>
        </w:rPr>
        <w:t>//Если да</w:t>
      </w:r>
    </w:p>
    <w:p w14:paraId="768F1FE6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saveDialog.setPositiveButton("Да", (dialog, which) -&gt; {</w:t>
      </w:r>
    </w:p>
    <w:p w14:paraId="6BC7A58D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    //Кеш рисунка</w:t>
      </w:r>
    </w:p>
    <w:p w14:paraId="6526FABF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    drawView.setDrawingCacheEnabled(true);</w:t>
      </w:r>
    </w:p>
    <w:p w14:paraId="236E5A37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    //Сохраняем(путь)</w:t>
      </w:r>
    </w:p>
    <w:p w14:paraId="5B87A7E0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    String imgSaved = MediaStore.Images.Media.insertImage(</w:t>
      </w:r>
    </w:p>
    <w:p w14:paraId="7E40298B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            getContentResolver(), drawView.getDrawingCache(),</w:t>
      </w:r>
    </w:p>
    <w:p w14:paraId="7E86AC48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            UUID.randomUUID().toString()+".png", "drawing");</w:t>
      </w:r>
    </w:p>
    <w:p w14:paraId="0F8C50DA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F82D4C">
        <w:rPr>
          <w:rFonts w:ascii="Courier New" w:hAnsi="Courier New" w:cs="Courier New"/>
          <w:sz w:val="20"/>
          <w:szCs w:val="20"/>
        </w:rPr>
        <w:t>//Пост сообщение</w:t>
      </w:r>
    </w:p>
    <w:p w14:paraId="15067711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</w:rPr>
      </w:pPr>
      <w:r w:rsidRPr="00F82D4C">
        <w:rPr>
          <w:rFonts w:ascii="Courier New" w:hAnsi="Courier New" w:cs="Courier New"/>
          <w:sz w:val="20"/>
          <w:szCs w:val="20"/>
        </w:rPr>
        <w:t xml:space="preserve">                </w:t>
      </w:r>
      <w:r w:rsidRPr="00F82D4C">
        <w:rPr>
          <w:rFonts w:ascii="Courier New" w:hAnsi="Courier New" w:cs="Courier New"/>
          <w:sz w:val="20"/>
          <w:szCs w:val="20"/>
          <w:lang w:val="en-US"/>
        </w:rPr>
        <w:t>if</w:t>
      </w:r>
      <w:r w:rsidRPr="00F82D4C">
        <w:rPr>
          <w:rFonts w:ascii="Courier New" w:hAnsi="Courier New" w:cs="Courier New"/>
          <w:sz w:val="20"/>
          <w:szCs w:val="20"/>
        </w:rPr>
        <w:t>(</w:t>
      </w:r>
      <w:r w:rsidRPr="00F82D4C">
        <w:rPr>
          <w:rFonts w:ascii="Courier New" w:hAnsi="Courier New" w:cs="Courier New"/>
          <w:sz w:val="20"/>
          <w:szCs w:val="20"/>
          <w:lang w:val="en-US"/>
        </w:rPr>
        <w:t>imgSaved</w:t>
      </w:r>
      <w:r w:rsidRPr="00F82D4C">
        <w:rPr>
          <w:rFonts w:ascii="Courier New" w:hAnsi="Courier New" w:cs="Courier New"/>
          <w:sz w:val="20"/>
          <w:szCs w:val="20"/>
        </w:rPr>
        <w:t>!=</w:t>
      </w:r>
      <w:r w:rsidRPr="00F82D4C">
        <w:rPr>
          <w:rFonts w:ascii="Courier New" w:hAnsi="Courier New" w:cs="Courier New"/>
          <w:sz w:val="20"/>
          <w:szCs w:val="20"/>
          <w:lang w:val="en-US"/>
        </w:rPr>
        <w:t>null</w:t>
      </w:r>
      <w:r w:rsidRPr="00F82D4C">
        <w:rPr>
          <w:rFonts w:ascii="Courier New" w:hAnsi="Courier New" w:cs="Courier New"/>
          <w:sz w:val="20"/>
          <w:szCs w:val="20"/>
        </w:rPr>
        <w:t>){</w:t>
      </w:r>
    </w:p>
    <w:p w14:paraId="34127FAC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</w:rPr>
        <w:t xml:space="preserve">                    </w:t>
      </w:r>
      <w:r w:rsidRPr="00F82D4C">
        <w:rPr>
          <w:rFonts w:ascii="Courier New" w:hAnsi="Courier New" w:cs="Courier New"/>
          <w:sz w:val="20"/>
          <w:szCs w:val="20"/>
          <w:lang w:val="en-US"/>
        </w:rPr>
        <w:t>Toast savedToast = Toast.makeText(getApplicationContext(),</w:t>
      </w:r>
    </w:p>
    <w:p w14:paraId="44B8C1AD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r w:rsidRPr="00F82D4C">
        <w:rPr>
          <w:rFonts w:ascii="Courier New" w:hAnsi="Courier New" w:cs="Courier New"/>
          <w:sz w:val="20"/>
          <w:szCs w:val="20"/>
        </w:rPr>
        <w:t xml:space="preserve">"Картинка сохранена! ^_^", </w:t>
      </w:r>
      <w:r w:rsidRPr="00F82D4C">
        <w:rPr>
          <w:rFonts w:ascii="Courier New" w:hAnsi="Courier New" w:cs="Courier New"/>
          <w:sz w:val="20"/>
          <w:szCs w:val="20"/>
          <w:lang w:val="en-US"/>
        </w:rPr>
        <w:t>Toast</w:t>
      </w:r>
      <w:r w:rsidRPr="00F82D4C">
        <w:rPr>
          <w:rFonts w:ascii="Courier New" w:hAnsi="Courier New" w:cs="Courier New"/>
          <w:sz w:val="20"/>
          <w:szCs w:val="20"/>
        </w:rPr>
        <w:t>.</w:t>
      </w:r>
      <w:r w:rsidRPr="00F82D4C">
        <w:rPr>
          <w:rFonts w:ascii="Courier New" w:hAnsi="Courier New" w:cs="Courier New"/>
          <w:sz w:val="20"/>
          <w:szCs w:val="20"/>
          <w:lang w:val="en-US"/>
        </w:rPr>
        <w:t>LENGTH</w:t>
      </w:r>
      <w:r w:rsidRPr="00F82D4C">
        <w:rPr>
          <w:rFonts w:ascii="Courier New" w:hAnsi="Courier New" w:cs="Courier New"/>
          <w:sz w:val="20"/>
          <w:szCs w:val="20"/>
        </w:rPr>
        <w:t>_</w:t>
      </w:r>
      <w:r w:rsidRPr="00F82D4C">
        <w:rPr>
          <w:rFonts w:ascii="Courier New" w:hAnsi="Courier New" w:cs="Courier New"/>
          <w:sz w:val="20"/>
          <w:szCs w:val="20"/>
          <w:lang w:val="en-US"/>
        </w:rPr>
        <w:t>SHORT</w:t>
      </w:r>
      <w:r w:rsidRPr="00F82D4C">
        <w:rPr>
          <w:rFonts w:ascii="Courier New" w:hAnsi="Courier New" w:cs="Courier New"/>
          <w:sz w:val="20"/>
          <w:szCs w:val="20"/>
        </w:rPr>
        <w:t>);</w:t>
      </w:r>
    </w:p>
    <w:p w14:paraId="7EEADBAA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</w:rPr>
        <w:t xml:space="preserve">                    </w:t>
      </w:r>
      <w:r w:rsidRPr="00F82D4C">
        <w:rPr>
          <w:rFonts w:ascii="Courier New" w:hAnsi="Courier New" w:cs="Courier New"/>
          <w:sz w:val="20"/>
          <w:szCs w:val="20"/>
          <w:lang w:val="en-US"/>
        </w:rPr>
        <w:t>savedToast.show();</w:t>
      </w:r>
    </w:p>
    <w:p w14:paraId="12FA1673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F3BFFD6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    else{</w:t>
      </w:r>
    </w:p>
    <w:p w14:paraId="5BD28836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        Toast unsavedToast = Toast.makeText(getApplicationContext(),</w:t>
      </w:r>
    </w:p>
    <w:p w14:paraId="36C066CB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      </w:t>
      </w:r>
      <w:r w:rsidRPr="00F82D4C">
        <w:rPr>
          <w:rFonts w:ascii="Courier New" w:hAnsi="Courier New" w:cs="Courier New"/>
          <w:sz w:val="20"/>
          <w:szCs w:val="20"/>
        </w:rPr>
        <w:t xml:space="preserve">"Что-то пошло не так </w:t>
      </w:r>
      <w:r w:rsidRPr="00F82D4C">
        <w:rPr>
          <w:rFonts w:ascii="Courier New" w:hAnsi="Courier New" w:cs="Courier New"/>
          <w:sz w:val="20"/>
          <w:szCs w:val="20"/>
          <w:lang w:val="en-US"/>
        </w:rPr>
        <w:t>Q</w:t>
      </w:r>
      <w:r w:rsidRPr="00F82D4C">
        <w:rPr>
          <w:rFonts w:ascii="Courier New" w:hAnsi="Courier New" w:cs="Courier New"/>
          <w:sz w:val="20"/>
          <w:szCs w:val="20"/>
        </w:rPr>
        <w:t>_</w:t>
      </w:r>
      <w:r w:rsidRPr="00F82D4C">
        <w:rPr>
          <w:rFonts w:ascii="Courier New" w:hAnsi="Courier New" w:cs="Courier New"/>
          <w:sz w:val="20"/>
          <w:szCs w:val="20"/>
          <w:lang w:val="en-US"/>
        </w:rPr>
        <w:t>Q</w:t>
      </w:r>
      <w:r w:rsidRPr="00F82D4C">
        <w:rPr>
          <w:rFonts w:ascii="Courier New" w:hAnsi="Courier New" w:cs="Courier New"/>
          <w:sz w:val="20"/>
          <w:szCs w:val="20"/>
        </w:rPr>
        <w:t xml:space="preserve">", </w:t>
      </w:r>
      <w:r w:rsidRPr="00F82D4C">
        <w:rPr>
          <w:rFonts w:ascii="Courier New" w:hAnsi="Courier New" w:cs="Courier New"/>
          <w:sz w:val="20"/>
          <w:szCs w:val="20"/>
          <w:lang w:val="en-US"/>
        </w:rPr>
        <w:t>Toast</w:t>
      </w:r>
      <w:r w:rsidRPr="00F82D4C">
        <w:rPr>
          <w:rFonts w:ascii="Courier New" w:hAnsi="Courier New" w:cs="Courier New"/>
          <w:sz w:val="20"/>
          <w:szCs w:val="20"/>
        </w:rPr>
        <w:t>.</w:t>
      </w:r>
      <w:r w:rsidRPr="00F82D4C">
        <w:rPr>
          <w:rFonts w:ascii="Courier New" w:hAnsi="Courier New" w:cs="Courier New"/>
          <w:sz w:val="20"/>
          <w:szCs w:val="20"/>
          <w:lang w:val="en-US"/>
        </w:rPr>
        <w:t>LENGTH</w:t>
      </w:r>
      <w:r w:rsidRPr="00F82D4C">
        <w:rPr>
          <w:rFonts w:ascii="Courier New" w:hAnsi="Courier New" w:cs="Courier New"/>
          <w:sz w:val="20"/>
          <w:szCs w:val="20"/>
        </w:rPr>
        <w:t>_</w:t>
      </w:r>
      <w:r w:rsidRPr="00F82D4C">
        <w:rPr>
          <w:rFonts w:ascii="Courier New" w:hAnsi="Courier New" w:cs="Courier New"/>
          <w:sz w:val="20"/>
          <w:szCs w:val="20"/>
          <w:lang w:val="en-US"/>
        </w:rPr>
        <w:t>SHORT</w:t>
      </w:r>
      <w:r w:rsidRPr="00F82D4C">
        <w:rPr>
          <w:rFonts w:ascii="Courier New" w:hAnsi="Courier New" w:cs="Courier New"/>
          <w:sz w:val="20"/>
          <w:szCs w:val="20"/>
        </w:rPr>
        <w:t>);</w:t>
      </w:r>
    </w:p>
    <w:p w14:paraId="0E345829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</w:rPr>
      </w:pPr>
      <w:r w:rsidRPr="00F82D4C">
        <w:rPr>
          <w:rFonts w:ascii="Courier New" w:hAnsi="Courier New" w:cs="Courier New"/>
          <w:sz w:val="20"/>
          <w:szCs w:val="20"/>
        </w:rPr>
        <w:t xml:space="preserve">                    </w:t>
      </w:r>
      <w:r w:rsidRPr="00F82D4C">
        <w:rPr>
          <w:rFonts w:ascii="Courier New" w:hAnsi="Courier New" w:cs="Courier New"/>
          <w:sz w:val="20"/>
          <w:szCs w:val="20"/>
          <w:lang w:val="en-US"/>
        </w:rPr>
        <w:t>unsavedToast</w:t>
      </w:r>
      <w:r w:rsidRPr="00F82D4C">
        <w:rPr>
          <w:rFonts w:ascii="Courier New" w:hAnsi="Courier New" w:cs="Courier New"/>
          <w:sz w:val="20"/>
          <w:szCs w:val="20"/>
        </w:rPr>
        <w:t>.</w:t>
      </w:r>
      <w:r w:rsidRPr="00F82D4C">
        <w:rPr>
          <w:rFonts w:ascii="Courier New" w:hAnsi="Courier New" w:cs="Courier New"/>
          <w:sz w:val="20"/>
          <w:szCs w:val="20"/>
          <w:lang w:val="en-US"/>
        </w:rPr>
        <w:t>show</w:t>
      </w:r>
      <w:r w:rsidRPr="00F82D4C">
        <w:rPr>
          <w:rFonts w:ascii="Courier New" w:hAnsi="Courier New" w:cs="Courier New"/>
          <w:sz w:val="20"/>
          <w:szCs w:val="20"/>
        </w:rPr>
        <w:t>();</w:t>
      </w:r>
    </w:p>
    <w:p w14:paraId="0926CB47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</w:rPr>
      </w:pPr>
      <w:r w:rsidRPr="00F82D4C">
        <w:rPr>
          <w:rFonts w:ascii="Courier New" w:hAnsi="Courier New" w:cs="Courier New"/>
          <w:sz w:val="20"/>
          <w:szCs w:val="20"/>
        </w:rPr>
        <w:t xml:space="preserve">                }</w:t>
      </w:r>
    </w:p>
    <w:p w14:paraId="305126FB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</w:rPr>
      </w:pPr>
      <w:r w:rsidRPr="00F82D4C">
        <w:rPr>
          <w:rFonts w:ascii="Courier New" w:hAnsi="Courier New" w:cs="Courier New"/>
          <w:sz w:val="20"/>
          <w:szCs w:val="20"/>
        </w:rPr>
        <w:t xml:space="preserve">                //Уничтожить кеш рисунка</w:t>
      </w:r>
    </w:p>
    <w:p w14:paraId="345129E6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</w:rPr>
      </w:pPr>
      <w:r w:rsidRPr="00F82D4C">
        <w:rPr>
          <w:rFonts w:ascii="Courier New" w:hAnsi="Courier New" w:cs="Courier New"/>
          <w:sz w:val="20"/>
          <w:szCs w:val="20"/>
        </w:rPr>
        <w:t xml:space="preserve">                </w:t>
      </w:r>
      <w:r w:rsidRPr="00F82D4C">
        <w:rPr>
          <w:rFonts w:ascii="Courier New" w:hAnsi="Courier New" w:cs="Courier New"/>
          <w:sz w:val="20"/>
          <w:szCs w:val="20"/>
          <w:lang w:val="en-US"/>
        </w:rPr>
        <w:t>drawView</w:t>
      </w:r>
      <w:r w:rsidRPr="00F82D4C">
        <w:rPr>
          <w:rFonts w:ascii="Courier New" w:hAnsi="Courier New" w:cs="Courier New"/>
          <w:sz w:val="20"/>
          <w:szCs w:val="20"/>
        </w:rPr>
        <w:t>.</w:t>
      </w:r>
      <w:r w:rsidRPr="00F82D4C">
        <w:rPr>
          <w:rFonts w:ascii="Courier New" w:hAnsi="Courier New" w:cs="Courier New"/>
          <w:sz w:val="20"/>
          <w:szCs w:val="20"/>
          <w:lang w:val="en-US"/>
        </w:rPr>
        <w:t>destroyDrawingCache</w:t>
      </w:r>
      <w:r w:rsidRPr="00F82D4C">
        <w:rPr>
          <w:rFonts w:ascii="Courier New" w:hAnsi="Courier New" w:cs="Courier New"/>
          <w:sz w:val="20"/>
          <w:szCs w:val="20"/>
        </w:rPr>
        <w:t>();</w:t>
      </w:r>
    </w:p>
    <w:p w14:paraId="28C137AB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</w:rPr>
      </w:pPr>
      <w:r w:rsidRPr="00F82D4C">
        <w:rPr>
          <w:rFonts w:ascii="Courier New" w:hAnsi="Courier New" w:cs="Courier New"/>
          <w:sz w:val="20"/>
          <w:szCs w:val="20"/>
        </w:rPr>
        <w:t xml:space="preserve">            });</w:t>
      </w:r>
    </w:p>
    <w:p w14:paraId="1781702B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</w:rPr>
      </w:pPr>
      <w:r w:rsidRPr="00F82D4C">
        <w:rPr>
          <w:rFonts w:ascii="Courier New" w:hAnsi="Courier New" w:cs="Courier New"/>
          <w:sz w:val="20"/>
          <w:szCs w:val="20"/>
        </w:rPr>
        <w:t xml:space="preserve">            //Если не хотим сохранять</w:t>
      </w:r>
    </w:p>
    <w:p w14:paraId="5BB8DB51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</w:rPr>
      </w:pPr>
      <w:r w:rsidRPr="00F82D4C">
        <w:rPr>
          <w:rFonts w:ascii="Courier New" w:hAnsi="Courier New" w:cs="Courier New"/>
          <w:sz w:val="20"/>
          <w:szCs w:val="20"/>
        </w:rPr>
        <w:t xml:space="preserve">            </w:t>
      </w:r>
      <w:r w:rsidRPr="00F82D4C">
        <w:rPr>
          <w:rFonts w:ascii="Courier New" w:hAnsi="Courier New" w:cs="Courier New"/>
          <w:sz w:val="20"/>
          <w:szCs w:val="20"/>
          <w:lang w:val="en-US"/>
        </w:rPr>
        <w:t>saveDialog</w:t>
      </w:r>
      <w:r w:rsidRPr="00F82D4C">
        <w:rPr>
          <w:rFonts w:ascii="Courier New" w:hAnsi="Courier New" w:cs="Courier New"/>
          <w:sz w:val="20"/>
          <w:szCs w:val="20"/>
        </w:rPr>
        <w:t>.</w:t>
      </w:r>
      <w:r w:rsidRPr="00F82D4C">
        <w:rPr>
          <w:rFonts w:ascii="Courier New" w:hAnsi="Courier New" w:cs="Courier New"/>
          <w:sz w:val="20"/>
          <w:szCs w:val="20"/>
          <w:lang w:val="en-US"/>
        </w:rPr>
        <w:t>setNegativeButton</w:t>
      </w:r>
      <w:r w:rsidRPr="00F82D4C">
        <w:rPr>
          <w:rFonts w:ascii="Courier New" w:hAnsi="Courier New" w:cs="Courier New"/>
          <w:sz w:val="20"/>
          <w:szCs w:val="20"/>
        </w:rPr>
        <w:t>("Закрыть", (</w:t>
      </w:r>
      <w:r w:rsidRPr="00F82D4C">
        <w:rPr>
          <w:rFonts w:ascii="Courier New" w:hAnsi="Courier New" w:cs="Courier New"/>
          <w:sz w:val="20"/>
          <w:szCs w:val="20"/>
          <w:lang w:val="en-US"/>
        </w:rPr>
        <w:t>dialog</w:t>
      </w:r>
      <w:r w:rsidRPr="00F82D4C">
        <w:rPr>
          <w:rFonts w:ascii="Courier New" w:hAnsi="Courier New" w:cs="Courier New"/>
          <w:sz w:val="20"/>
          <w:szCs w:val="20"/>
        </w:rPr>
        <w:t xml:space="preserve">, </w:t>
      </w:r>
      <w:r w:rsidRPr="00F82D4C">
        <w:rPr>
          <w:rFonts w:ascii="Courier New" w:hAnsi="Courier New" w:cs="Courier New"/>
          <w:sz w:val="20"/>
          <w:szCs w:val="20"/>
          <w:lang w:val="en-US"/>
        </w:rPr>
        <w:t>which</w:t>
      </w:r>
      <w:r w:rsidRPr="00F82D4C">
        <w:rPr>
          <w:rFonts w:ascii="Courier New" w:hAnsi="Courier New" w:cs="Courier New"/>
          <w:sz w:val="20"/>
          <w:szCs w:val="20"/>
        </w:rPr>
        <w:t xml:space="preserve">) -&gt; </w:t>
      </w:r>
      <w:r w:rsidRPr="00F82D4C">
        <w:rPr>
          <w:rFonts w:ascii="Courier New" w:hAnsi="Courier New" w:cs="Courier New"/>
          <w:sz w:val="20"/>
          <w:szCs w:val="20"/>
          <w:lang w:val="en-US"/>
        </w:rPr>
        <w:t>dialog</w:t>
      </w:r>
      <w:r w:rsidRPr="00F82D4C">
        <w:rPr>
          <w:rFonts w:ascii="Courier New" w:hAnsi="Courier New" w:cs="Courier New"/>
          <w:sz w:val="20"/>
          <w:szCs w:val="20"/>
        </w:rPr>
        <w:t>.</w:t>
      </w:r>
      <w:r w:rsidRPr="00F82D4C">
        <w:rPr>
          <w:rFonts w:ascii="Courier New" w:hAnsi="Courier New" w:cs="Courier New"/>
          <w:sz w:val="20"/>
          <w:szCs w:val="20"/>
          <w:lang w:val="en-US"/>
        </w:rPr>
        <w:t>cancel</w:t>
      </w:r>
      <w:r w:rsidRPr="00F82D4C">
        <w:rPr>
          <w:rFonts w:ascii="Courier New" w:hAnsi="Courier New" w:cs="Courier New"/>
          <w:sz w:val="20"/>
          <w:szCs w:val="20"/>
        </w:rPr>
        <w:t>());</w:t>
      </w:r>
    </w:p>
    <w:p w14:paraId="5DC28705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</w:rPr>
        <w:t xml:space="preserve">            </w:t>
      </w:r>
      <w:r w:rsidRPr="00F82D4C">
        <w:rPr>
          <w:rFonts w:ascii="Courier New" w:hAnsi="Courier New" w:cs="Courier New"/>
          <w:sz w:val="20"/>
          <w:szCs w:val="20"/>
          <w:lang w:val="en-US"/>
        </w:rPr>
        <w:t>saveDialog.show();</w:t>
      </w:r>
    </w:p>
    <w:p w14:paraId="0AC2A76E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689DEDEA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DBD2ABD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</w:p>
    <w:p w14:paraId="44C2E4C1" w14:textId="2D1D4A63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1DED449" w14:textId="612292BD" w:rsidR="00C42CB1" w:rsidRPr="00DF21D4" w:rsidRDefault="00C42CB1" w:rsidP="00C42CB1">
      <w:pPr>
        <w:pStyle w:val="23"/>
        <w:rPr>
          <w:lang w:val="en-US"/>
        </w:rPr>
      </w:pPr>
      <w:bookmarkStart w:id="13" w:name="_Toc68340587"/>
      <w:r w:rsidRPr="00DF21D4">
        <w:rPr>
          <w:lang w:val="en-US"/>
        </w:rPr>
        <w:t xml:space="preserve">6.2 </w:t>
      </w:r>
      <w:r>
        <w:t>Кл</w:t>
      </w:r>
      <w:r w:rsidRPr="007C4585">
        <w:t>а</w:t>
      </w:r>
      <w:r>
        <w:t>сс</w:t>
      </w:r>
      <w:r w:rsidRPr="00DF21D4">
        <w:rPr>
          <w:lang w:val="en-US"/>
        </w:rPr>
        <w:t xml:space="preserve"> </w:t>
      </w:r>
      <w:r w:rsidR="00F82D4C" w:rsidRPr="00F82D4C">
        <w:rPr>
          <w:lang w:val="en-US"/>
        </w:rPr>
        <w:t>DrawingView</w:t>
      </w:r>
      <w:bookmarkEnd w:id="13"/>
    </w:p>
    <w:p w14:paraId="57BE7854" w14:textId="77777777" w:rsidR="00C42CB1" w:rsidRPr="00DF21D4" w:rsidRDefault="00C42CB1" w:rsidP="00C42CB1">
      <w:pPr>
        <w:pStyle w:val="a9"/>
        <w:rPr>
          <w:lang w:val="en-US"/>
        </w:rPr>
      </w:pPr>
    </w:p>
    <w:p w14:paraId="3CAF9F7F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>public class DrawingView extends View {</w:t>
      </w:r>
    </w:p>
    <w:p w14:paraId="3886B16A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</w:p>
    <w:p w14:paraId="22510707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//</w:t>
      </w:r>
      <w:r w:rsidRPr="00F82D4C">
        <w:rPr>
          <w:rFonts w:ascii="Courier New" w:hAnsi="Courier New" w:cs="Courier New"/>
          <w:sz w:val="20"/>
          <w:szCs w:val="20"/>
        </w:rPr>
        <w:t>Стираем</w:t>
      </w: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82D4C">
        <w:rPr>
          <w:rFonts w:ascii="Courier New" w:hAnsi="Courier New" w:cs="Courier New"/>
          <w:sz w:val="20"/>
          <w:szCs w:val="20"/>
        </w:rPr>
        <w:t>ли</w:t>
      </w:r>
      <w:r w:rsidRPr="00F82D4C">
        <w:rPr>
          <w:rFonts w:ascii="Courier New" w:hAnsi="Courier New" w:cs="Courier New"/>
          <w:sz w:val="20"/>
          <w:szCs w:val="20"/>
          <w:lang w:val="en-US"/>
        </w:rPr>
        <w:t>?</w:t>
      </w:r>
    </w:p>
    <w:p w14:paraId="19875104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private boolean erase=false;</w:t>
      </w:r>
    </w:p>
    <w:p w14:paraId="773BC624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//</w:t>
      </w:r>
      <w:r w:rsidRPr="00F82D4C">
        <w:rPr>
          <w:rFonts w:ascii="Courier New" w:hAnsi="Courier New" w:cs="Courier New"/>
          <w:sz w:val="20"/>
          <w:szCs w:val="20"/>
        </w:rPr>
        <w:t>Рисуен</w:t>
      </w: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82D4C">
        <w:rPr>
          <w:rFonts w:ascii="Courier New" w:hAnsi="Courier New" w:cs="Courier New"/>
          <w:sz w:val="20"/>
          <w:szCs w:val="20"/>
        </w:rPr>
        <w:t>путь</w:t>
      </w:r>
      <w:r w:rsidRPr="00F82D4C">
        <w:rPr>
          <w:rFonts w:ascii="Courier New" w:hAnsi="Courier New" w:cs="Courier New"/>
          <w:sz w:val="20"/>
          <w:szCs w:val="20"/>
          <w:lang w:val="en-US"/>
        </w:rPr>
        <w:t>(</w:t>
      </w:r>
      <w:r w:rsidRPr="00F82D4C">
        <w:rPr>
          <w:rFonts w:ascii="Courier New" w:hAnsi="Courier New" w:cs="Courier New"/>
          <w:sz w:val="20"/>
          <w:szCs w:val="20"/>
        </w:rPr>
        <w:t>линии</w:t>
      </w: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82D4C">
        <w:rPr>
          <w:rFonts w:ascii="Courier New" w:hAnsi="Courier New" w:cs="Courier New"/>
          <w:sz w:val="20"/>
          <w:szCs w:val="20"/>
        </w:rPr>
        <w:t>рисования</w:t>
      </w:r>
      <w:r w:rsidRPr="00F82D4C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B2D3C0D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private Path drawPath;</w:t>
      </w:r>
    </w:p>
    <w:p w14:paraId="2165AAFF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//</w:t>
      </w:r>
      <w:r w:rsidRPr="00F82D4C">
        <w:rPr>
          <w:rFonts w:ascii="Courier New" w:hAnsi="Courier New" w:cs="Courier New"/>
          <w:sz w:val="20"/>
          <w:szCs w:val="20"/>
        </w:rPr>
        <w:t>Рисуем</w:t>
      </w: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82D4C">
        <w:rPr>
          <w:rFonts w:ascii="Courier New" w:hAnsi="Courier New" w:cs="Courier New"/>
          <w:sz w:val="20"/>
          <w:szCs w:val="20"/>
        </w:rPr>
        <w:t>и</w:t>
      </w: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82D4C">
        <w:rPr>
          <w:rFonts w:ascii="Courier New" w:hAnsi="Courier New" w:cs="Courier New"/>
          <w:sz w:val="20"/>
          <w:szCs w:val="20"/>
        </w:rPr>
        <w:t>отображаем</w:t>
      </w:r>
    </w:p>
    <w:p w14:paraId="545DBE2B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private Paint drawPaint, canvasPaint;</w:t>
      </w:r>
    </w:p>
    <w:p w14:paraId="2B55670B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//</w:t>
      </w:r>
      <w:r w:rsidRPr="00F82D4C">
        <w:rPr>
          <w:rFonts w:ascii="Courier New" w:hAnsi="Courier New" w:cs="Courier New"/>
          <w:sz w:val="20"/>
          <w:szCs w:val="20"/>
        </w:rPr>
        <w:t>Устанавливаем</w:t>
      </w: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82D4C">
        <w:rPr>
          <w:rFonts w:ascii="Courier New" w:hAnsi="Courier New" w:cs="Courier New"/>
          <w:sz w:val="20"/>
          <w:szCs w:val="20"/>
        </w:rPr>
        <w:t>цвет</w:t>
      </w:r>
    </w:p>
    <w:p w14:paraId="065EC84C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private int paintColor = 0xFF660000;</w:t>
      </w:r>
    </w:p>
    <w:p w14:paraId="7D36C108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//</w:t>
      </w:r>
      <w:r w:rsidRPr="00F82D4C">
        <w:rPr>
          <w:rFonts w:ascii="Courier New" w:hAnsi="Courier New" w:cs="Courier New"/>
          <w:sz w:val="20"/>
          <w:szCs w:val="20"/>
        </w:rPr>
        <w:t>То</w:t>
      </w: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F82D4C">
        <w:rPr>
          <w:rFonts w:ascii="Courier New" w:hAnsi="Courier New" w:cs="Courier New"/>
          <w:sz w:val="20"/>
          <w:szCs w:val="20"/>
        </w:rPr>
        <w:t>где</w:t>
      </w: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82D4C">
        <w:rPr>
          <w:rFonts w:ascii="Courier New" w:hAnsi="Courier New" w:cs="Courier New"/>
          <w:sz w:val="20"/>
          <w:szCs w:val="20"/>
        </w:rPr>
        <w:t>рисуем</w:t>
      </w:r>
    </w:p>
    <w:p w14:paraId="38983D4D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private Canvas drawCanvas;</w:t>
      </w:r>
    </w:p>
    <w:p w14:paraId="4374944E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//</w:t>
      </w:r>
      <w:r w:rsidRPr="00F82D4C">
        <w:rPr>
          <w:rFonts w:ascii="Courier New" w:hAnsi="Courier New" w:cs="Courier New"/>
          <w:sz w:val="20"/>
          <w:szCs w:val="20"/>
        </w:rPr>
        <w:t>Что</w:t>
      </w: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82D4C">
        <w:rPr>
          <w:rFonts w:ascii="Courier New" w:hAnsi="Courier New" w:cs="Courier New"/>
          <w:sz w:val="20"/>
          <w:szCs w:val="20"/>
        </w:rPr>
        <w:t>рисуем</w:t>
      </w:r>
    </w:p>
    <w:p w14:paraId="6A6A4C4D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private Bitmap canvasBitmap;</w:t>
      </w:r>
    </w:p>
    <w:p w14:paraId="0AFE0942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</w:p>
    <w:p w14:paraId="4EB5CFF0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//</w:t>
      </w:r>
      <w:r w:rsidRPr="00F82D4C">
        <w:rPr>
          <w:rFonts w:ascii="Courier New" w:hAnsi="Courier New" w:cs="Courier New"/>
          <w:sz w:val="20"/>
          <w:szCs w:val="20"/>
        </w:rPr>
        <w:t>Текущий</w:t>
      </w: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82D4C">
        <w:rPr>
          <w:rFonts w:ascii="Courier New" w:hAnsi="Courier New" w:cs="Courier New"/>
          <w:sz w:val="20"/>
          <w:szCs w:val="20"/>
        </w:rPr>
        <w:t>размер</w:t>
      </w: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F82D4C">
        <w:rPr>
          <w:rFonts w:ascii="Courier New" w:hAnsi="Courier New" w:cs="Courier New"/>
          <w:sz w:val="20"/>
          <w:szCs w:val="20"/>
        </w:rPr>
        <w:t>последний</w:t>
      </w:r>
    </w:p>
    <w:p w14:paraId="2FF71569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private float brushSize, lastBrushSize;</w:t>
      </w:r>
    </w:p>
    <w:p w14:paraId="34FD3436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</w:p>
    <w:p w14:paraId="70C8D800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//</w:t>
      </w:r>
      <w:r w:rsidRPr="00F82D4C">
        <w:rPr>
          <w:rFonts w:ascii="Courier New" w:hAnsi="Courier New" w:cs="Courier New"/>
          <w:sz w:val="20"/>
          <w:szCs w:val="20"/>
        </w:rPr>
        <w:t>Перерисовка</w:t>
      </w:r>
    </w:p>
    <w:p w14:paraId="641376C7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@Override</w:t>
      </w:r>
    </w:p>
    <w:p w14:paraId="59C09705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protected void onDraw(Canvas canvas) {</w:t>
      </w:r>
    </w:p>
    <w:p w14:paraId="4C6E75C7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super.onDraw(canvas);</w:t>
      </w:r>
    </w:p>
    <w:p w14:paraId="44A940C3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//</w:t>
      </w:r>
      <w:r w:rsidRPr="00F82D4C">
        <w:rPr>
          <w:rFonts w:ascii="Courier New" w:hAnsi="Courier New" w:cs="Courier New"/>
          <w:sz w:val="20"/>
          <w:szCs w:val="20"/>
        </w:rPr>
        <w:t>Холст</w:t>
      </w:r>
    </w:p>
    <w:p w14:paraId="2C266124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canvas.drawBitmap(canvasBitmap, 0, 0, canvasPaint);</w:t>
      </w:r>
    </w:p>
    <w:p w14:paraId="576975EC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//</w:t>
      </w:r>
      <w:r w:rsidRPr="00F82D4C">
        <w:rPr>
          <w:rFonts w:ascii="Courier New" w:hAnsi="Courier New" w:cs="Courier New"/>
          <w:sz w:val="20"/>
          <w:szCs w:val="20"/>
        </w:rPr>
        <w:t>ПУти</w:t>
      </w: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82D4C">
        <w:rPr>
          <w:rFonts w:ascii="Courier New" w:hAnsi="Courier New" w:cs="Courier New"/>
          <w:sz w:val="20"/>
          <w:szCs w:val="20"/>
        </w:rPr>
        <w:t>рисования</w:t>
      </w:r>
    </w:p>
    <w:p w14:paraId="03DDC265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canvas.drawPath(drawPath, drawPaint);</w:t>
      </w:r>
    </w:p>
    <w:p w14:paraId="6D774021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2E42EF9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</w:p>
    <w:p w14:paraId="56EAB908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//</w:t>
      </w:r>
      <w:r w:rsidRPr="00F82D4C">
        <w:rPr>
          <w:rFonts w:ascii="Courier New" w:hAnsi="Courier New" w:cs="Courier New"/>
          <w:sz w:val="20"/>
          <w:szCs w:val="20"/>
        </w:rPr>
        <w:t>Конструктор</w:t>
      </w: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82D4C">
        <w:rPr>
          <w:rFonts w:ascii="Courier New" w:hAnsi="Courier New" w:cs="Courier New"/>
          <w:sz w:val="20"/>
          <w:szCs w:val="20"/>
        </w:rPr>
        <w:t>для</w:t>
      </w: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82D4C">
        <w:rPr>
          <w:rFonts w:ascii="Courier New" w:hAnsi="Courier New" w:cs="Courier New"/>
          <w:sz w:val="20"/>
          <w:szCs w:val="20"/>
        </w:rPr>
        <w:t>инициализации</w:t>
      </w:r>
    </w:p>
    <w:p w14:paraId="05C9590D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public DrawingView(Context context) {</w:t>
      </w:r>
    </w:p>
    <w:p w14:paraId="186A05D7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super(context);</w:t>
      </w:r>
    </w:p>
    <w:p w14:paraId="366ED2D6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49B2B64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</w:p>
    <w:p w14:paraId="5FDC7863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public DrawingView(Context context, AttributeSet attrs){</w:t>
      </w:r>
    </w:p>
    <w:p w14:paraId="28035EBC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super(context, attrs);</w:t>
      </w:r>
    </w:p>
    <w:p w14:paraId="245613F0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setupDrawing();</w:t>
      </w:r>
    </w:p>
    <w:p w14:paraId="15479629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65870AB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//</w:t>
      </w:r>
      <w:r w:rsidRPr="00F82D4C">
        <w:rPr>
          <w:rFonts w:ascii="Courier New" w:hAnsi="Courier New" w:cs="Courier New"/>
          <w:sz w:val="20"/>
          <w:szCs w:val="20"/>
        </w:rPr>
        <w:t>Установка</w:t>
      </w: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82D4C">
        <w:rPr>
          <w:rFonts w:ascii="Courier New" w:hAnsi="Courier New" w:cs="Courier New"/>
          <w:sz w:val="20"/>
          <w:szCs w:val="20"/>
        </w:rPr>
        <w:t>рисовальщина</w:t>
      </w:r>
    </w:p>
    <w:p w14:paraId="39E73ECA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public void setupDrawing(){</w:t>
      </w:r>
    </w:p>
    <w:p w14:paraId="7760B029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//</w:t>
      </w:r>
      <w:r w:rsidRPr="00F82D4C">
        <w:rPr>
          <w:rFonts w:ascii="Courier New" w:hAnsi="Courier New" w:cs="Courier New"/>
          <w:sz w:val="20"/>
          <w:szCs w:val="20"/>
        </w:rPr>
        <w:t>Инициализация</w:t>
      </w: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82D4C">
        <w:rPr>
          <w:rFonts w:ascii="Courier New" w:hAnsi="Courier New" w:cs="Courier New"/>
          <w:sz w:val="20"/>
          <w:szCs w:val="20"/>
        </w:rPr>
        <w:t>объектов</w:t>
      </w:r>
    </w:p>
    <w:p w14:paraId="5352FA7F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drawPath = new Path();</w:t>
      </w:r>
    </w:p>
    <w:p w14:paraId="3160BFAA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F82D4C">
        <w:rPr>
          <w:rFonts w:ascii="Courier New" w:hAnsi="Courier New" w:cs="Courier New"/>
          <w:sz w:val="20"/>
          <w:szCs w:val="20"/>
        </w:rPr>
        <w:t>drawPaint = new Paint();</w:t>
      </w:r>
    </w:p>
    <w:p w14:paraId="67A5BB51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</w:rPr>
      </w:pPr>
      <w:r w:rsidRPr="00F82D4C">
        <w:rPr>
          <w:rFonts w:ascii="Courier New" w:hAnsi="Courier New" w:cs="Courier New"/>
          <w:sz w:val="20"/>
          <w:szCs w:val="20"/>
        </w:rPr>
        <w:t xml:space="preserve">       //Установили первоначальный цвет</w:t>
      </w:r>
    </w:p>
    <w:p w14:paraId="5C0FF51B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</w:rPr>
      </w:pPr>
      <w:r w:rsidRPr="00F82D4C">
        <w:rPr>
          <w:rFonts w:ascii="Courier New" w:hAnsi="Courier New" w:cs="Courier New"/>
          <w:sz w:val="20"/>
          <w:szCs w:val="20"/>
        </w:rPr>
        <w:t xml:space="preserve">       drawPaint.setColor(paintColor);</w:t>
      </w:r>
    </w:p>
    <w:p w14:paraId="6B3AEF1D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</w:rPr>
      </w:pPr>
      <w:r w:rsidRPr="00F82D4C">
        <w:rPr>
          <w:rFonts w:ascii="Courier New" w:hAnsi="Courier New" w:cs="Courier New"/>
          <w:sz w:val="20"/>
          <w:szCs w:val="20"/>
        </w:rPr>
        <w:lastRenderedPageBreak/>
        <w:t xml:space="preserve">       //Все это отвечает за размеры кисти</w:t>
      </w:r>
    </w:p>
    <w:p w14:paraId="4EF4115D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</w:rPr>
        <w:t xml:space="preserve">       </w:t>
      </w:r>
      <w:r w:rsidRPr="00F82D4C">
        <w:rPr>
          <w:rFonts w:ascii="Courier New" w:hAnsi="Courier New" w:cs="Courier New"/>
          <w:sz w:val="20"/>
          <w:szCs w:val="20"/>
          <w:lang w:val="en-US"/>
        </w:rPr>
        <w:t>drawPaint.setAntiAlias(true);</w:t>
      </w:r>
    </w:p>
    <w:p w14:paraId="044AF0EF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drawPaint.setStyle(Paint.Style.STROKE);</w:t>
      </w:r>
    </w:p>
    <w:p w14:paraId="4A09B3A0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drawPaint.setStrokeJoin(Paint.Join.ROUND);</w:t>
      </w:r>
    </w:p>
    <w:p w14:paraId="713CE0CE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drawPaint.setStrokeCap(Paint.Cap.ROUND);</w:t>
      </w:r>
    </w:p>
    <w:p w14:paraId="47893D51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//</w:t>
      </w:r>
      <w:r w:rsidRPr="00F82D4C">
        <w:rPr>
          <w:rFonts w:ascii="Courier New" w:hAnsi="Courier New" w:cs="Courier New"/>
          <w:sz w:val="20"/>
          <w:szCs w:val="20"/>
        </w:rPr>
        <w:t>Нарисовали</w:t>
      </w:r>
    </w:p>
    <w:p w14:paraId="77021747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canvasPaint = new Paint(Paint.DITHER_FLAG);</w:t>
      </w:r>
    </w:p>
    <w:p w14:paraId="2643EA3E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//</w:t>
      </w:r>
      <w:r w:rsidRPr="00F82D4C">
        <w:rPr>
          <w:rFonts w:ascii="Courier New" w:hAnsi="Courier New" w:cs="Courier New"/>
          <w:sz w:val="20"/>
          <w:szCs w:val="20"/>
        </w:rPr>
        <w:t>Установить</w:t>
      </w: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82D4C">
        <w:rPr>
          <w:rFonts w:ascii="Courier New" w:hAnsi="Courier New" w:cs="Courier New"/>
          <w:sz w:val="20"/>
          <w:szCs w:val="20"/>
        </w:rPr>
        <w:t>новый</w:t>
      </w: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82D4C">
        <w:rPr>
          <w:rFonts w:ascii="Courier New" w:hAnsi="Courier New" w:cs="Courier New"/>
          <w:sz w:val="20"/>
          <w:szCs w:val="20"/>
        </w:rPr>
        <w:t>размер</w:t>
      </w:r>
    </w:p>
    <w:p w14:paraId="167E1249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drawPaint.setStrokeWidth(brushSize);</w:t>
      </w:r>
    </w:p>
    <w:p w14:paraId="7D90321D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F82D4C">
        <w:rPr>
          <w:rFonts w:ascii="Courier New" w:hAnsi="Courier New" w:cs="Courier New"/>
          <w:sz w:val="20"/>
          <w:szCs w:val="20"/>
        </w:rPr>
        <w:t>//Сохранить старый</w:t>
      </w:r>
    </w:p>
    <w:p w14:paraId="1FDF7A33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</w:rPr>
      </w:pPr>
      <w:r w:rsidRPr="00F82D4C">
        <w:rPr>
          <w:rFonts w:ascii="Courier New" w:hAnsi="Courier New" w:cs="Courier New"/>
          <w:sz w:val="20"/>
          <w:szCs w:val="20"/>
        </w:rPr>
        <w:t xml:space="preserve">       lastBrushSize = brushSize;</w:t>
      </w:r>
    </w:p>
    <w:p w14:paraId="5B5FAD26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</w:rPr>
      </w:pPr>
      <w:r w:rsidRPr="00F82D4C">
        <w:rPr>
          <w:rFonts w:ascii="Courier New" w:hAnsi="Courier New" w:cs="Courier New"/>
          <w:sz w:val="20"/>
          <w:szCs w:val="20"/>
        </w:rPr>
        <w:t xml:space="preserve">   }</w:t>
      </w:r>
    </w:p>
    <w:p w14:paraId="0082749C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</w:rPr>
      </w:pPr>
    </w:p>
    <w:p w14:paraId="27C02412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</w:rPr>
      </w:pPr>
      <w:r w:rsidRPr="00F82D4C">
        <w:rPr>
          <w:rFonts w:ascii="Courier New" w:hAnsi="Courier New" w:cs="Courier New"/>
          <w:sz w:val="20"/>
          <w:szCs w:val="20"/>
        </w:rPr>
        <w:t xml:space="preserve">   //Вызывается, когда моему View присвается размер</w:t>
      </w:r>
    </w:p>
    <w:p w14:paraId="11347E24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</w:rPr>
        <w:t xml:space="preserve">    </w:t>
      </w:r>
      <w:r w:rsidRPr="00F82D4C">
        <w:rPr>
          <w:rFonts w:ascii="Courier New" w:hAnsi="Courier New" w:cs="Courier New"/>
          <w:sz w:val="20"/>
          <w:szCs w:val="20"/>
          <w:lang w:val="en-US"/>
        </w:rPr>
        <w:t>@Override</w:t>
      </w:r>
    </w:p>
    <w:p w14:paraId="25D7E184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protected void onSizeChanged(int w, int h, int oldw, int oldh) {</w:t>
      </w:r>
    </w:p>
    <w:p w14:paraId="65F34A26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//</w:t>
      </w:r>
      <w:r w:rsidRPr="00F82D4C">
        <w:rPr>
          <w:rFonts w:ascii="Courier New" w:hAnsi="Courier New" w:cs="Courier New"/>
          <w:sz w:val="20"/>
          <w:szCs w:val="20"/>
        </w:rPr>
        <w:t>Отправка</w:t>
      </w: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82D4C">
        <w:rPr>
          <w:rFonts w:ascii="Courier New" w:hAnsi="Courier New" w:cs="Courier New"/>
          <w:sz w:val="20"/>
          <w:szCs w:val="20"/>
        </w:rPr>
        <w:t>рахмеров</w:t>
      </w: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82D4C">
        <w:rPr>
          <w:rFonts w:ascii="Courier New" w:hAnsi="Courier New" w:cs="Courier New"/>
          <w:sz w:val="20"/>
          <w:szCs w:val="20"/>
        </w:rPr>
        <w:t>в</w:t>
      </w: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82D4C">
        <w:rPr>
          <w:rFonts w:ascii="Courier New" w:hAnsi="Courier New" w:cs="Courier New"/>
          <w:sz w:val="20"/>
          <w:szCs w:val="20"/>
        </w:rPr>
        <w:t>супер</w:t>
      </w:r>
      <w:r w:rsidRPr="00F82D4C">
        <w:rPr>
          <w:rFonts w:ascii="Courier New" w:hAnsi="Courier New" w:cs="Courier New"/>
          <w:sz w:val="20"/>
          <w:szCs w:val="20"/>
          <w:lang w:val="en-US"/>
        </w:rPr>
        <w:t>-</w:t>
      </w:r>
      <w:r w:rsidRPr="00F82D4C">
        <w:rPr>
          <w:rFonts w:ascii="Courier New" w:hAnsi="Courier New" w:cs="Courier New"/>
          <w:sz w:val="20"/>
          <w:szCs w:val="20"/>
        </w:rPr>
        <w:t>класс</w:t>
      </w:r>
    </w:p>
    <w:p w14:paraId="4170770C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super.onSizeChanged(w, h, oldw, oldh);</w:t>
      </w:r>
    </w:p>
    <w:p w14:paraId="1293E46C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//</w:t>
      </w:r>
      <w:r w:rsidRPr="00F82D4C">
        <w:rPr>
          <w:rFonts w:ascii="Courier New" w:hAnsi="Courier New" w:cs="Courier New"/>
          <w:sz w:val="20"/>
          <w:szCs w:val="20"/>
        </w:rPr>
        <w:t>Создать</w:t>
      </w: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82D4C">
        <w:rPr>
          <w:rFonts w:ascii="Courier New" w:hAnsi="Courier New" w:cs="Courier New"/>
          <w:sz w:val="20"/>
          <w:szCs w:val="20"/>
        </w:rPr>
        <w:t>область</w:t>
      </w: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82D4C">
        <w:rPr>
          <w:rFonts w:ascii="Courier New" w:hAnsi="Courier New" w:cs="Courier New"/>
          <w:sz w:val="20"/>
          <w:szCs w:val="20"/>
        </w:rPr>
        <w:t>рисования</w:t>
      </w:r>
    </w:p>
    <w:p w14:paraId="4EAECDA3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canvasBitmap = Bitmap.createBitmap(w, h, Bitmap.Config.ARGB_8888);</w:t>
      </w:r>
    </w:p>
    <w:p w14:paraId="2313CE38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F82D4C">
        <w:rPr>
          <w:rFonts w:ascii="Courier New" w:hAnsi="Courier New" w:cs="Courier New"/>
          <w:sz w:val="20"/>
          <w:szCs w:val="20"/>
        </w:rPr>
        <w:t>//Добавить эту область на канвас</w:t>
      </w:r>
    </w:p>
    <w:p w14:paraId="49DAF251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</w:rPr>
      </w:pPr>
      <w:r w:rsidRPr="00F82D4C">
        <w:rPr>
          <w:rFonts w:ascii="Courier New" w:hAnsi="Courier New" w:cs="Courier New"/>
          <w:sz w:val="20"/>
          <w:szCs w:val="20"/>
        </w:rPr>
        <w:t xml:space="preserve">        drawCanvas = new Canvas(canvasBitmap);</w:t>
      </w:r>
    </w:p>
    <w:p w14:paraId="6F8EDB33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</w:rPr>
        <w:t xml:space="preserve">    </w:t>
      </w:r>
      <w:r w:rsidRPr="00F82D4C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67C2232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</w:p>
    <w:p w14:paraId="7338BCF1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//</w:t>
      </w:r>
      <w:r w:rsidRPr="00F82D4C">
        <w:rPr>
          <w:rFonts w:ascii="Courier New" w:hAnsi="Courier New" w:cs="Courier New"/>
          <w:sz w:val="20"/>
          <w:szCs w:val="20"/>
        </w:rPr>
        <w:t>Вызывается</w:t>
      </w: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82D4C">
        <w:rPr>
          <w:rFonts w:ascii="Courier New" w:hAnsi="Courier New" w:cs="Courier New"/>
          <w:sz w:val="20"/>
          <w:szCs w:val="20"/>
        </w:rPr>
        <w:t>при</w:t>
      </w: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82D4C">
        <w:rPr>
          <w:rFonts w:ascii="Courier New" w:hAnsi="Courier New" w:cs="Courier New"/>
          <w:sz w:val="20"/>
          <w:szCs w:val="20"/>
        </w:rPr>
        <w:t>касании</w:t>
      </w: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82D4C">
        <w:rPr>
          <w:rFonts w:ascii="Courier New" w:hAnsi="Courier New" w:cs="Courier New"/>
          <w:sz w:val="20"/>
          <w:szCs w:val="20"/>
        </w:rPr>
        <w:t>экрана</w:t>
      </w:r>
    </w:p>
    <w:p w14:paraId="62B54F27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@Override</w:t>
      </w:r>
    </w:p>
    <w:p w14:paraId="60AA70B2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public boolean onTouchEvent(MotionEvent event) {</w:t>
      </w:r>
    </w:p>
    <w:p w14:paraId="05B23B3A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//</w:t>
      </w:r>
      <w:r w:rsidRPr="00F82D4C">
        <w:rPr>
          <w:rFonts w:ascii="Courier New" w:hAnsi="Courier New" w:cs="Courier New"/>
          <w:sz w:val="20"/>
          <w:szCs w:val="20"/>
        </w:rPr>
        <w:t>Текущие</w:t>
      </w: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82D4C">
        <w:rPr>
          <w:rFonts w:ascii="Courier New" w:hAnsi="Courier New" w:cs="Courier New"/>
          <w:sz w:val="20"/>
          <w:szCs w:val="20"/>
        </w:rPr>
        <w:t>ккординаты</w:t>
      </w: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82D4C">
        <w:rPr>
          <w:rFonts w:ascii="Courier New" w:hAnsi="Courier New" w:cs="Courier New"/>
          <w:sz w:val="20"/>
          <w:szCs w:val="20"/>
        </w:rPr>
        <w:t>касания</w:t>
      </w:r>
    </w:p>
    <w:p w14:paraId="2196DC64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float touchX = event.getX();</w:t>
      </w:r>
    </w:p>
    <w:p w14:paraId="3391A446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float touchY = event.getY();</w:t>
      </w:r>
    </w:p>
    <w:p w14:paraId="7557D0E4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switch (event.getAction()) {</w:t>
      </w:r>
    </w:p>
    <w:p w14:paraId="44F5B543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//</w:t>
      </w:r>
      <w:r w:rsidRPr="00F82D4C">
        <w:rPr>
          <w:rFonts w:ascii="Courier New" w:hAnsi="Courier New" w:cs="Courier New"/>
          <w:sz w:val="20"/>
          <w:szCs w:val="20"/>
        </w:rPr>
        <w:t>При</w:t>
      </w: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82D4C">
        <w:rPr>
          <w:rFonts w:ascii="Courier New" w:hAnsi="Courier New" w:cs="Courier New"/>
          <w:sz w:val="20"/>
          <w:szCs w:val="20"/>
        </w:rPr>
        <w:t>нажатии</w:t>
      </w: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82D4C">
        <w:rPr>
          <w:rFonts w:ascii="Courier New" w:hAnsi="Courier New" w:cs="Courier New"/>
          <w:sz w:val="20"/>
          <w:szCs w:val="20"/>
        </w:rPr>
        <w:t>на</w:t>
      </w: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82D4C">
        <w:rPr>
          <w:rFonts w:ascii="Courier New" w:hAnsi="Courier New" w:cs="Courier New"/>
          <w:sz w:val="20"/>
          <w:szCs w:val="20"/>
        </w:rPr>
        <w:t>экран</w:t>
      </w:r>
    </w:p>
    <w:p w14:paraId="21379DB0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case MotionEvent.ACTION_DOWN:</w:t>
      </w:r>
    </w:p>
    <w:p w14:paraId="6DA93450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    //</w:t>
      </w:r>
      <w:r w:rsidRPr="00F82D4C">
        <w:rPr>
          <w:rFonts w:ascii="Courier New" w:hAnsi="Courier New" w:cs="Courier New"/>
          <w:sz w:val="20"/>
          <w:szCs w:val="20"/>
        </w:rPr>
        <w:t>Начинаем</w:t>
      </w: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82D4C">
        <w:rPr>
          <w:rFonts w:ascii="Courier New" w:hAnsi="Courier New" w:cs="Courier New"/>
          <w:sz w:val="20"/>
          <w:szCs w:val="20"/>
        </w:rPr>
        <w:t>рисовку</w:t>
      </w:r>
    </w:p>
    <w:p w14:paraId="0F48D6EE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    drawPath.moveTo(touchX, touchY);</w:t>
      </w:r>
    </w:p>
    <w:p w14:paraId="786A114B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    break;</w:t>
      </w:r>
    </w:p>
    <w:p w14:paraId="18266A3A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    //</w:t>
      </w:r>
      <w:r w:rsidRPr="00F82D4C">
        <w:rPr>
          <w:rFonts w:ascii="Courier New" w:hAnsi="Courier New" w:cs="Courier New"/>
          <w:sz w:val="20"/>
          <w:szCs w:val="20"/>
        </w:rPr>
        <w:t>При</w:t>
      </w: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82D4C">
        <w:rPr>
          <w:rFonts w:ascii="Courier New" w:hAnsi="Courier New" w:cs="Courier New"/>
          <w:sz w:val="20"/>
          <w:szCs w:val="20"/>
        </w:rPr>
        <w:t>движении</w:t>
      </w: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82D4C">
        <w:rPr>
          <w:rFonts w:ascii="Courier New" w:hAnsi="Courier New" w:cs="Courier New"/>
          <w:sz w:val="20"/>
          <w:szCs w:val="20"/>
        </w:rPr>
        <w:t>по</w:t>
      </w: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82D4C">
        <w:rPr>
          <w:rFonts w:ascii="Courier New" w:hAnsi="Courier New" w:cs="Courier New"/>
          <w:sz w:val="20"/>
          <w:szCs w:val="20"/>
        </w:rPr>
        <w:t>жкрану</w:t>
      </w:r>
    </w:p>
    <w:p w14:paraId="14C5EFD7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case MotionEvent.ACTION_MOVE:</w:t>
      </w:r>
    </w:p>
    <w:p w14:paraId="088ECA80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    //</w:t>
      </w:r>
      <w:r w:rsidRPr="00F82D4C">
        <w:rPr>
          <w:rFonts w:ascii="Courier New" w:hAnsi="Courier New" w:cs="Courier New"/>
          <w:sz w:val="20"/>
          <w:szCs w:val="20"/>
        </w:rPr>
        <w:t>Рисуем</w:t>
      </w:r>
    </w:p>
    <w:p w14:paraId="68FB373C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    drawPath.lineTo(touchX, touchY);</w:t>
      </w:r>
    </w:p>
    <w:p w14:paraId="0882F57B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    break;</w:t>
      </w:r>
    </w:p>
    <w:p w14:paraId="23102CC1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    //</w:t>
      </w:r>
      <w:r w:rsidRPr="00F82D4C">
        <w:rPr>
          <w:rFonts w:ascii="Courier New" w:hAnsi="Courier New" w:cs="Courier New"/>
          <w:sz w:val="20"/>
          <w:szCs w:val="20"/>
        </w:rPr>
        <w:t>При</w:t>
      </w: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82D4C">
        <w:rPr>
          <w:rFonts w:ascii="Courier New" w:hAnsi="Courier New" w:cs="Courier New"/>
          <w:sz w:val="20"/>
          <w:szCs w:val="20"/>
        </w:rPr>
        <w:t>прекращении</w:t>
      </w: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82D4C">
        <w:rPr>
          <w:rFonts w:ascii="Courier New" w:hAnsi="Courier New" w:cs="Courier New"/>
          <w:sz w:val="20"/>
          <w:szCs w:val="20"/>
        </w:rPr>
        <w:t>касания</w:t>
      </w:r>
    </w:p>
    <w:p w14:paraId="3E919D03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case MotionEvent.ACTION_UP:</w:t>
      </w:r>
    </w:p>
    <w:p w14:paraId="73415F11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    //</w:t>
      </w:r>
      <w:r w:rsidRPr="00F82D4C">
        <w:rPr>
          <w:rFonts w:ascii="Courier New" w:hAnsi="Courier New" w:cs="Courier New"/>
          <w:sz w:val="20"/>
          <w:szCs w:val="20"/>
        </w:rPr>
        <w:t>Прорисовать</w:t>
      </w: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82D4C">
        <w:rPr>
          <w:rFonts w:ascii="Courier New" w:hAnsi="Courier New" w:cs="Courier New"/>
          <w:sz w:val="20"/>
          <w:szCs w:val="20"/>
        </w:rPr>
        <w:t>путь</w:t>
      </w: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82D4C">
        <w:rPr>
          <w:rFonts w:ascii="Courier New" w:hAnsi="Courier New" w:cs="Courier New"/>
          <w:sz w:val="20"/>
          <w:szCs w:val="20"/>
        </w:rPr>
        <w:t>до</w:t>
      </w: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82D4C">
        <w:rPr>
          <w:rFonts w:ascii="Courier New" w:hAnsi="Courier New" w:cs="Courier New"/>
          <w:sz w:val="20"/>
          <w:szCs w:val="20"/>
        </w:rPr>
        <w:t>конца</w:t>
      </w:r>
    </w:p>
    <w:p w14:paraId="2DE90D5B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    drawCanvas.drawPath(drawPath, drawPaint);</w:t>
      </w:r>
    </w:p>
    <w:p w14:paraId="60B23166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F82D4C">
        <w:rPr>
          <w:rFonts w:ascii="Courier New" w:hAnsi="Courier New" w:cs="Courier New"/>
          <w:sz w:val="20"/>
          <w:szCs w:val="20"/>
        </w:rPr>
        <w:t>//Очистить путь</w:t>
      </w:r>
    </w:p>
    <w:p w14:paraId="2F1E11FD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</w:rPr>
      </w:pPr>
      <w:r w:rsidRPr="00F82D4C">
        <w:rPr>
          <w:rFonts w:ascii="Courier New" w:hAnsi="Courier New" w:cs="Courier New"/>
          <w:sz w:val="20"/>
          <w:szCs w:val="20"/>
        </w:rPr>
        <w:t xml:space="preserve">                drawPath.reset();</w:t>
      </w:r>
    </w:p>
    <w:p w14:paraId="2FA4DB05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</w:rPr>
      </w:pPr>
      <w:r w:rsidRPr="00F82D4C">
        <w:rPr>
          <w:rFonts w:ascii="Courier New" w:hAnsi="Courier New" w:cs="Courier New"/>
          <w:sz w:val="20"/>
          <w:szCs w:val="20"/>
        </w:rPr>
        <w:t xml:space="preserve">                break;</w:t>
      </w:r>
    </w:p>
    <w:p w14:paraId="62732CED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</w:rPr>
      </w:pPr>
      <w:r w:rsidRPr="00F82D4C">
        <w:rPr>
          <w:rFonts w:ascii="Courier New" w:hAnsi="Courier New" w:cs="Courier New"/>
          <w:sz w:val="20"/>
          <w:szCs w:val="20"/>
        </w:rPr>
        <w:t xml:space="preserve">                //Если ничего вернуть фалс</w:t>
      </w:r>
    </w:p>
    <w:p w14:paraId="778F5F54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</w:rPr>
        <w:t xml:space="preserve">            </w:t>
      </w:r>
      <w:r w:rsidRPr="00F82D4C">
        <w:rPr>
          <w:rFonts w:ascii="Courier New" w:hAnsi="Courier New" w:cs="Courier New"/>
          <w:sz w:val="20"/>
          <w:szCs w:val="20"/>
          <w:lang w:val="en-US"/>
        </w:rPr>
        <w:t>default:</w:t>
      </w:r>
    </w:p>
    <w:p w14:paraId="5249148C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    return false;</w:t>
      </w:r>
    </w:p>
    <w:p w14:paraId="58A62296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889CBA0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//</w:t>
      </w:r>
      <w:r w:rsidRPr="00F82D4C">
        <w:rPr>
          <w:rFonts w:ascii="Courier New" w:hAnsi="Courier New" w:cs="Courier New"/>
          <w:sz w:val="20"/>
          <w:szCs w:val="20"/>
        </w:rPr>
        <w:t>Вызывает</w:t>
      </w: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OnDraw</w:t>
      </w:r>
    </w:p>
    <w:p w14:paraId="5955B1FC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invalidate();</w:t>
      </w:r>
    </w:p>
    <w:p w14:paraId="4799E9F0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F82D4C">
        <w:rPr>
          <w:rFonts w:ascii="Courier New" w:hAnsi="Courier New" w:cs="Courier New"/>
          <w:sz w:val="20"/>
          <w:szCs w:val="20"/>
        </w:rPr>
        <w:t>//Все хорошо</w:t>
      </w:r>
    </w:p>
    <w:p w14:paraId="76B06A69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</w:rPr>
      </w:pPr>
      <w:r w:rsidRPr="00F82D4C">
        <w:rPr>
          <w:rFonts w:ascii="Courier New" w:hAnsi="Courier New" w:cs="Courier New"/>
          <w:sz w:val="20"/>
          <w:szCs w:val="20"/>
        </w:rPr>
        <w:t xml:space="preserve">        return true;</w:t>
      </w:r>
    </w:p>
    <w:p w14:paraId="68EF3042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</w:rPr>
      </w:pPr>
      <w:r w:rsidRPr="00F82D4C">
        <w:rPr>
          <w:rFonts w:ascii="Courier New" w:hAnsi="Courier New" w:cs="Courier New"/>
          <w:sz w:val="20"/>
          <w:szCs w:val="20"/>
        </w:rPr>
        <w:t xml:space="preserve">    }</w:t>
      </w:r>
    </w:p>
    <w:p w14:paraId="3B1B4665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</w:rPr>
      </w:pPr>
    </w:p>
    <w:p w14:paraId="2068522E" w14:textId="77777777" w:rsidR="00F82D4C" w:rsidRPr="00DA10A3" w:rsidRDefault="00F82D4C" w:rsidP="00F82D4C">
      <w:pPr>
        <w:pStyle w:val="a9"/>
        <w:rPr>
          <w:rFonts w:ascii="Courier New" w:hAnsi="Courier New" w:cs="Courier New"/>
          <w:sz w:val="20"/>
          <w:szCs w:val="20"/>
        </w:rPr>
      </w:pPr>
      <w:r w:rsidRPr="00DA10A3">
        <w:rPr>
          <w:rFonts w:ascii="Courier New" w:hAnsi="Courier New" w:cs="Courier New"/>
          <w:sz w:val="20"/>
          <w:szCs w:val="20"/>
        </w:rPr>
        <w:t xml:space="preserve">    //</w:t>
      </w:r>
      <w:r w:rsidRPr="00F82D4C">
        <w:rPr>
          <w:rFonts w:ascii="Courier New" w:hAnsi="Courier New" w:cs="Courier New"/>
          <w:sz w:val="20"/>
          <w:szCs w:val="20"/>
        </w:rPr>
        <w:t>Выбор</w:t>
      </w:r>
      <w:r w:rsidRPr="00DA10A3">
        <w:rPr>
          <w:rFonts w:ascii="Courier New" w:hAnsi="Courier New" w:cs="Courier New"/>
          <w:sz w:val="20"/>
          <w:szCs w:val="20"/>
        </w:rPr>
        <w:t xml:space="preserve"> </w:t>
      </w:r>
      <w:r w:rsidRPr="00F82D4C">
        <w:rPr>
          <w:rFonts w:ascii="Courier New" w:hAnsi="Courier New" w:cs="Courier New"/>
          <w:sz w:val="20"/>
          <w:szCs w:val="20"/>
        </w:rPr>
        <w:t>цвета</w:t>
      </w:r>
    </w:p>
    <w:p w14:paraId="5D257F1C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DA10A3">
        <w:rPr>
          <w:rFonts w:ascii="Courier New" w:hAnsi="Courier New" w:cs="Courier New"/>
          <w:sz w:val="20"/>
          <w:szCs w:val="20"/>
        </w:rPr>
        <w:t xml:space="preserve">    </w:t>
      </w:r>
      <w:r w:rsidRPr="00F82D4C">
        <w:rPr>
          <w:rFonts w:ascii="Courier New" w:hAnsi="Courier New" w:cs="Courier New"/>
          <w:sz w:val="20"/>
          <w:szCs w:val="20"/>
          <w:lang w:val="en-US"/>
        </w:rPr>
        <w:t>public void setColor(String newColor){</w:t>
      </w:r>
    </w:p>
    <w:p w14:paraId="028A2B32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//</w:t>
      </w:r>
      <w:r w:rsidRPr="00F82D4C">
        <w:rPr>
          <w:rFonts w:ascii="Courier New" w:hAnsi="Courier New" w:cs="Courier New"/>
          <w:sz w:val="20"/>
          <w:szCs w:val="20"/>
        </w:rPr>
        <w:t>Вызвать</w:t>
      </w: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onDraw</w:t>
      </w:r>
    </w:p>
    <w:p w14:paraId="09A7BE5C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invalidate();</w:t>
      </w:r>
    </w:p>
    <w:p w14:paraId="033E94D0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//</w:t>
      </w:r>
      <w:r w:rsidRPr="00F82D4C">
        <w:rPr>
          <w:rFonts w:ascii="Courier New" w:hAnsi="Courier New" w:cs="Courier New"/>
          <w:sz w:val="20"/>
          <w:szCs w:val="20"/>
        </w:rPr>
        <w:t>Переписывает</w:t>
      </w: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82D4C">
        <w:rPr>
          <w:rFonts w:ascii="Courier New" w:hAnsi="Courier New" w:cs="Courier New"/>
          <w:sz w:val="20"/>
          <w:szCs w:val="20"/>
        </w:rPr>
        <w:t>цвет</w:t>
      </w:r>
    </w:p>
    <w:p w14:paraId="12DF9B50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paintColor = Color.parseColor(newColor);</w:t>
      </w:r>
    </w:p>
    <w:p w14:paraId="275619A5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//</w:t>
      </w:r>
      <w:r w:rsidRPr="00F82D4C">
        <w:rPr>
          <w:rFonts w:ascii="Courier New" w:hAnsi="Courier New" w:cs="Courier New"/>
          <w:sz w:val="20"/>
          <w:szCs w:val="20"/>
        </w:rPr>
        <w:t>Устанливаем</w:t>
      </w: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82D4C">
        <w:rPr>
          <w:rFonts w:ascii="Courier New" w:hAnsi="Courier New" w:cs="Courier New"/>
          <w:sz w:val="20"/>
          <w:szCs w:val="20"/>
        </w:rPr>
        <w:t>цвет</w:t>
      </w:r>
    </w:p>
    <w:p w14:paraId="2D22A0BF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drawPaint.setColor(paintColor);</w:t>
      </w:r>
    </w:p>
    <w:p w14:paraId="247D8838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EDF9518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</w:p>
    <w:p w14:paraId="6267C83B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//</w:t>
      </w:r>
      <w:r w:rsidRPr="00F82D4C">
        <w:rPr>
          <w:rFonts w:ascii="Courier New" w:hAnsi="Courier New" w:cs="Courier New"/>
          <w:sz w:val="20"/>
          <w:szCs w:val="20"/>
        </w:rPr>
        <w:t>Установить</w:t>
      </w: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82D4C">
        <w:rPr>
          <w:rFonts w:ascii="Courier New" w:hAnsi="Courier New" w:cs="Courier New"/>
          <w:sz w:val="20"/>
          <w:szCs w:val="20"/>
        </w:rPr>
        <w:t>размер</w:t>
      </w: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82D4C">
        <w:rPr>
          <w:rFonts w:ascii="Courier New" w:hAnsi="Courier New" w:cs="Courier New"/>
          <w:sz w:val="20"/>
          <w:szCs w:val="20"/>
        </w:rPr>
        <w:t>кисти</w:t>
      </w:r>
    </w:p>
    <w:p w14:paraId="42796BDB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public void setBrushSize(float newSize){</w:t>
      </w:r>
    </w:p>
    <w:p w14:paraId="472B8407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//</w:t>
      </w:r>
      <w:r w:rsidRPr="00F82D4C">
        <w:rPr>
          <w:rFonts w:ascii="Courier New" w:hAnsi="Courier New" w:cs="Courier New"/>
          <w:sz w:val="20"/>
          <w:szCs w:val="20"/>
        </w:rPr>
        <w:t>Обновляем</w:t>
      </w: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82D4C">
        <w:rPr>
          <w:rFonts w:ascii="Courier New" w:hAnsi="Courier New" w:cs="Courier New"/>
          <w:sz w:val="20"/>
          <w:szCs w:val="20"/>
        </w:rPr>
        <w:t>цвета</w:t>
      </w:r>
    </w:p>
    <w:p w14:paraId="6B74E7B8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float pixelAmount = TypedValue.applyDimension(TypedValue.COMPLEX_UNIT_DIP,</w:t>
      </w:r>
    </w:p>
    <w:p w14:paraId="7EEA5C40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        newSize, getResources().getDisplayMetrics());</w:t>
      </w:r>
    </w:p>
    <w:p w14:paraId="7FE1FE5B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brushSize=pixelAmount;</w:t>
      </w:r>
    </w:p>
    <w:p w14:paraId="1BE7D3AF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drawPaint.setStrokeWidth(brushSize);</w:t>
      </w:r>
    </w:p>
    <w:p w14:paraId="27B0A656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3EE9E8D7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//</w:t>
      </w:r>
      <w:r w:rsidRPr="00F82D4C">
        <w:rPr>
          <w:rFonts w:ascii="Courier New" w:hAnsi="Courier New" w:cs="Courier New"/>
          <w:sz w:val="20"/>
          <w:szCs w:val="20"/>
        </w:rPr>
        <w:t>Геттеры</w:t>
      </w:r>
    </w:p>
    <w:p w14:paraId="2E965167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public void setLastBrushSize(float lastSize){</w:t>
      </w:r>
    </w:p>
    <w:p w14:paraId="57BDB954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lastBrushSize=lastSize;</w:t>
      </w:r>
    </w:p>
    <w:p w14:paraId="247BAE59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37DC5636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public float getLastBrushSize(){</w:t>
      </w:r>
    </w:p>
    <w:p w14:paraId="1AE43335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return lastBrushSize;</w:t>
      </w:r>
    </w:p>
    <w:p w14:paraId="3F8D26B6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2512DF46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</w:p>
    <w:p w14:paraId="600C3B06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//</w:t>
      </w:r>
      <w:r w:rsidRPr="00F82D4C">
        <w:rPr>
          <w:rFonts w:ascii="Courier New" w:hAnsi="Courier New" w:cs="Courier New"/>
          <w:sz w:val="20"/>
          <w:szCs w:val="20"/>
        </w:rPr>
        <w:t>Простой</w:t>
      </w: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82D4C">
        <w:rPr>
          <w:rFonts w:ascii="Courier New" w:hAnsi="Courier New" w:cs="Courier New"/>
          <w:sz w:val="20"/>
          <w:szCs w:val="20"/>
        </w:rPr>
        <w:t>сетер</w:t>
      </w:r>
    </w:p>
    <w:p w14:paraId="504130AB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public void setErase(boolean isErase){</w:t>
      </w:r>
    </w:p>
    <w:p w14:paraId="6FF4E1A4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F82D4C">
        <w:rPr>
          <w:rFonts w:ascii="Courier New" w:hAnsi="Courier New" w:cs="Courier New"/>
          <w:sz w:val="20"/>
          <w:szCs w:val="20"/>
        </w:rPr>
        <w:t>//Присвоить значение</w:t>
      </w:r>
    </w:p>
    <w:p w14:paraId="20814265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</w:rPr>
      </w:pPr>
      <w:r w:rsidRPr="00F82D4C">
        <w:rPr>
          <w:rFonts w:ascii="Courier New" w:hAnsi="Courier New" w:cs="Courier New"/>
          <w:sz w:val="20"/>
          <w:szCs w:val="20"/>
        </w:rPr>
        <w:t xml:space="preserve">        erase=isErase;</w:t>
      </w:r>
    </w:p>
    <w:p w14:paraId="19DCF33C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</w:rPr>
      </w:pPr>
      <w:r w:rsidRPr="00F82D4C">
        <w:rPr>
          <w:rFonts w:ascii="Courier New" w:hAnsi="Courier New" w:cs="Courier New"/>
          <w:sz w:val="20"/>
          <w:szCs w:val="20"/>
        </w:rPr>
        <w:t xml:space="preserve">        //Переключаемся на стирание</w:t>
      </w:r>
    </w:p>
    <w:p w14:paraId="4C6C16C5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</w:rPr>
        <w:t xml:space="preserve">        </w:t>
      </w:r>
      <w:r w:rsidRPr="00F82D4C">
        <w:rPr>
          <w:rFonts w:ascii="Courier New" w:hAnsi="Courier New" w:cs="Courier New"/>
          <w:sz w:val="20"/>
          <w:szCs w:val="20"/>
          <w:lang w:val="en-US"/>
        </w:rPr>
        <w:t>if(erase) drawPaint.setXfermode(new PorterDuffXfermode(PorterDuff.Mode.CLEAR));</w:t>
      </w:r>
    </w:p>
    <w:p w14:paraId="69B25277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//</w:t>
      </w:r>
      <w:r w:rsidRPr="00F82D4C">
        <w:rPr>
          <w:rFonts w:ascii="Courier New" w:hAnsi="Courier New" w:cs="Courier New"/>
          <w:sz w:val="20"/>
          <w:szCs w:val="20"/>
        </w:rPr>
        <w:t>Либо</w:t>
      </w: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82D4C">
        <w:rPr>
          <w:rFonts w:ascii="Courier New" w:hAnsi="Courier New" w:cs="Courier New"/>
          <w:sz w:val="20"/>
          <w:szCs w:val="20"/>
        </w:rPr>
        <w:t>на</w:t>
      </w: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82D4C">
        <w:rPr>
          <w:rFonts w:ascii="Courier New" w:hAnsi="Courier New" w:cs="Courier New"/>
          <w:sz w:val="20"/>
          <w:szCs w:val="20"/>
        </w:rPr>
        <w:t>рисование</w:t>
      </w:r>
    </w:p>
    <w:p w14:paraId="79128355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else drawPaint.setXfermode(null);</w:t>
      </w:r>
    </w:p>
    <w:p w14:paraId="5645477E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3AD4911A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//</w:t>
      </w:r>
      <w:r w:rsidRPr="00F82D4C">
        <w:rPr>
          <w:rFonts w:ascii="Courier New" w:hAnsi="Courier New" w:cs="Courier New"/>
          <w:sz w:val="20"/>
          <w:szCs w:val="20"/>
        </w:rPr>
        <w:t>новый</w:t>
      </w:r>
    </w:p>
    <w:p w14:paraId="07CF749B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public void startNew(){</w:t>
      </w:r>
    </w:p>
    <w:p w14:paraId="3CB90FD6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//</w:t>
      </w:r>
      <w:r w:rsidRPr="00F82D4C">
        <w:rPr>
          <w:rFonts w:ascii="Courier New" w:hAnsi="Courier New" w:cs="Courier New"/>
          <w:sz w:val="20"/>
          <w:szCs w:val="20"/>
        </w:rPr>
        <w:t>Очисть</w:t>
      </w: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82D4C">
        <w:rPr>
          <w:rFonts w:ascii="Courier New" w:hAnsi="Courier New" w:cs="Courier New"/>
          <w:sz w:val="20"/>
          <w:szCs w:val="20"/>
        </w:rPr>
        <w:t>окно</w:t>
      </w:r>
    </w:p>
    <w:p w14:paraId="22A1610E" w14:textId="77777777" w:rsidR="00F82D4C" w:rsidRPr="00F82D4C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drawCanvas.drawColor(0, PorterDuff.Mode.CLEAR);</w:t>
      </w:r>
    </w:p>
    <w:p w14:paraId="24152789" w14:textId="77777777" w:rsidR="00F82D4C" w:rsidRPr="00DA10A3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F82D4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DA10A3">
        <w:rPr>
          <w:rFonts w:ascii="Courier New" w:hAnsi="Courier New" w:cs="Courier New"/>
          <w:sz w:val="20"/>
          <w:szCs w:val="20"/>
          <w:lang w:val="en-US"/>
        </w:rPr>
        <w:t>//</w:t>
      </w:r>
      <w:r w:rsidRPr="00F82D4C">
        <w:rPr>
          <w:rFonts w:ascii="Courier New" w:hAnsi="Courier New" w:cs="Courier New"/>
          <w:sz w:val="20"/>
          <w:szCs w:val="20"/>
        </w:rPr>
        <w:t>Вызвать</w:t>
      </w:r>
      <w:r w:rsidRPr="00DA10A3">
        <w:rPr>
          <w:rFonts w:ascii="Courier New" w:hAnsi="Courier New" w:cs="Courier New"/>
          <w:sz w:val="20"/>
          <w:szCs w:val="20"/>
          <w:lang w:val="en-US"/>
        </w:rPr>
        <w:t xml:space="preserve"> onDraw</w:t>
      </w:r>
    </w:p>
    <w:p w14:paraId="5A9A7741" w14:textId="77777777" w:rsidR="00F82D4C" w:rsidRPr="00DA10A3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DA10A3">
        <w:rPr>
          <w:rFonts w:ascii="Courier New" w:hAnsi="Courier New" w:cs="Courier New"/>
          <w:sz w:val="20"/>
          <w:szCs w:val="20"/>
          <w:lang w:val="en-US"/>
        </w:rPr>
        <w:t xml:space="preserve">        invalidate();</w:t>
      </w:r>
    </w:p>
    <w:p w14:paraId="72DDD333" w14:textId="77777777" w:rsidR="00F82D4C" w:rsidRPr="00DA10A3" w:rsidRDefault="00F82D4C" w:rsidP="00F82D4C">
      <w:pPr>
        <w:pStyle w:val="a9"/>
        <w:rPr>
          <w:rFonts w:ascii="Courier New" w:hAnsi="Courier New" w:cs="Courier New"/>
          <w:sz w:val="20"/>
          <w:szCs w:val="20"/>
          <w:lang w:val="en-US"/>
        </w:rPr>
      </w:pPr>
      <w:r w:rsidRPr="00DA10A3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BB66624" w14:textId="61AA90DB" w:rsidR="00F435C4" w:rsidRPr="00DA10A3" w:rsidRDefault="00F82D4C" w:rsidP="00F82D4C">
      <w:pPr>
        <w:pStyle w:val="a9"/>
        <w:rPr>
          <w:sz w:val="24"/>
          <w:szCs w:val="24"/>
          <w:lang w:val="en-US"/>
        </w:rPr>
      </w:pPr>
      <w:r w:rsidRPr="00DA10A3">
        <w:rPr>
          <w:rFonts w:ascii="Courier New" w:hAnsi="Courier New" w:cs="Courier New"/>
          <w:sz w:val="20"/>
          <w:szCs w:val="20"/>
          <w:lang w:val="en-US"/>
        </w:rPr>
        <w:t>}</w:t>
      </w:r>
      <w:r w:rsidRPr="00DA10A3">
        <w:rPr>
          <w:sz w:val="24"/>
          <w:szCs w:val="24"/>
          <w:lang w:val="en-US"/>
        </w:rPr>
        <w:t xml:space="preserve"> </w:t>
      </w:r>
      <w:r w:rsidR="00F435C4" w:rsidRPr="00DA10A3">
        <w:rPr>
          <w:sz w:val="24"/>
          <w:szCs w:val="24"/>
          <w:lang w:val="en-US"/>
        </w:rPr>
        <w:br w:type="page"/>
      </w:r>
    </w:p>
    <w:p w14:paraId="4F795EF9" w14:textId="77777777" w:rsidR="00F435C4" w:rsidRPr="00DA10A3" w:rsidRDefault="00F435C4" w:rsidP="00F435C4">
      <w:pPr>
        <w:pStyle w:val="12"/>
        <w:jc w:val="center"/>
        <w:rPr>
          <w:lang w:val="en-US"/>
        </w:rPr>
      </w:pPr>
      <w:bookmarkStart w:id="14" w:name="_Toc53238793"/>
      <w:bookmarkStart w:id="15" w:name="_Toc58374154"/>
      <w:bookmarkStart w:id="16" w:name="_Toc68340588"/>
      <w:r>
        <w:lastRenderedPageBreak/>
        <w:t>Список</w:t>
      </w:r>
      <w:r w:rsidRPr="00DA10A3">
        <w:rPr>
          <w:lang w:val="en-US"/>
        </w:rPr>
        <w:t xml:space="preserve"> </w:t>
      </w:r>
      <w:r>
        <w:t>литературы</w:t>
      </w:r>
      <w:bookmarkEnd w:id="14"/>
      <w:bookmarkEnd w:id="15"/>
      <w:bookmarkEnd w:id="16"/>
    </w:p>
    <w:p w14:paraId="7E3D65DF" w14:textId="77777777" w:rsidR="00F435C4" w:rsidRDefault="00F435C4" w:rsidP="00F435C4">
      <w:pPr>
        <w:pStyle w:val="Default"/>
        <w:spacing w:after="36"/>
        <w:jc w:val="both"/>
        <w:rPr>
          <w:sz w:val="28"/>
          <w:szCs w:val="28"/>
        </w:rPr>
      </w:pPr>
      <w:r w:rsidRPr="00DA10A3">
        <w:rPr>
          <w:sz w:val="28"/>
          <w:szCs w:val="28"/>
          <w:lang w:val="en-US"/>
        </w:rPr>
        <w:t xml:space="preserve">1. Java. </w:t>
      </w:r>
      <w:r>
        <w:rPr>
          <w:sz w:val="28"/>
          <w:szCs w:val="28"/>
        </w:rPr>
        <w:t>Экспресс-курс [электронный ресурс] // Сайт Александра Климова [сайт], URL: http://developer.alexanderklimov.ru/android/java/java.php</w:t>
      </w:r>
    </w:p>
    <w:p w14:paraId="147A200A" w14:textId="77777777" w:rsidR="00F435C4" w:rsidRDefault="00F435C4" w:rsidP="00F435C4">
      <w:pPr>
        <w:pStyle w:val="Default"/>
        <w:spacing w:after="36"/>
        <w:jc w:val="both"/>
        <w:rPr>
          <w:sz w:val="28"/>
          <w:szCs w:val="28"/>
        </w:rPr>
      </w:pPr>
      <w:r w:rsidRPr="00161FAA">
        <w:rPr>
          <w:sz w:val="28"/>
          <w:szCs w:val="28"/>
          <w:lang w:val="en-US"/>
        </w:rPr>
        <w:t xml:space="preserve">2. API Specification for the Java 7 SE. </w:t>
      </w:r>
      <w:r>
        <w:rPr>
          <w:sz w:val="28"/>
          <w:szCs w:val="28"/>
        </w:rPr>
        <w:t xml:space="preserve">[официальный сайт] URL: http://docs.oracle.com/javase/7/docs/api/ </w:t>
      </w:r>
    </w:p>
    <w:p w14:paraId="2C2BD535" w14:textId="77777777" w:rsidR="00F435C4" w:rsidRPr="006403FA" w:rsidRDefault="00F435C4" w:rsidP="00F435C4">
      <w:pPr>
        <w:pStyle w:val="Default"/>
        <w:spacing w:after="36"/>
        <w:jc w:val="both"/>
        <w:rPr>
          <w:sz w:val="28"/>
          <w:szCs w:val="28"/>
          <w:lang w:val="en-US"/>
        </w:rPr>
      </w:pPr>
      <w:r w:rsidRPr="006403FA">
        <w:rPr>
          <w:sz w:val="28"/>
          <w:szCs w:val="28"/>
          <w:lang w:val="en-US"/>
        </w:rPr>
        <w:t>3. The Java Tutorials. SE [</w:t>
      </w:r>
      <w:r>
        <w:rPr>
          <w:sz w:val="28"/>
          <w:szCs w:val="28"/>
        </w:rPr>
        <w:t>электронный</w:t>
      </w:r>
      <w:r w:rsidRPr="006403F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ресурс</w:t>
      </w:r>
      <w:r w:rsidRPr="006403FA">
        <w:rPr>
          <w:sz w:val="28"/>
          <w:szCs w:val="28"/>
          <w:lang w:val="en-US"/>
        </w:rPr>
        <w:t>], URL: http://docs.oracle.com/javase/tutorial/index.html</w:t>
      </w:r>
    </w:p>
    <w:p w14:paraId="289F2739" w14:textId="77777777" w:rsidR="00F435C4" w:rsidRDefault="00F435C4" w:rsidP="00F435C4">
      <w:pPr>
        <w:pStyle w:val="Default"/>
        <w:spacing w:after="3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Гради Буч, Роберт А. Максимчук, Майкл У. Энгл, Бобби Дж. Янг, Джим Коналлен, Келли А. Хьюстон. Объектно-ориентированны анализ и проек-тирование с примерами приложений. Третье издание. М.: "Вильямс", 2010. </w:t>
      </w:r>
    </w:p>
    <w:p w14:paraId="7CB08ECB" w14:textId="77777777" w:rsidR="00F435C4" w:rsidRDefault="00F435C4" w:rsidP="00F435C4">
      <w:pPr>
        <w:pStyle w:val="Default"/>
        <w:jc w:val="both"/>
        <w:rPr>
          <w:sz w:val="28"/>
          <w:szCs w:val="28"/>
        </w:rPr>
      </w:pPr>
      <w:r>
        <w:rPr>
          <w:sz w:val="28"/>
          <w:szCs w:val="28"/>
        </w:rPr>
        <w:t>5. Хабибуллин И.Ш. Java 7: для программистов / И. Ш. Хабибуллин. – Санкт-Петербург : БХВ–Петербург, 2014.</w:t>
      </w:r>
    </w:p>
    <w:p w14:paraId="32F1340A" w14:textId="77777777" w:rsidR="003D24B7" w:rsidRPr="00F435C4" w:rsidRDefault="003D24B7" w:rsidP="003D24B7">
      <w:pPr>
        <w:pStyle w:val="a9"/>
        <w:ind w:firstLine="0"/>
        <w:jc w:val="left"/>
        <w:rPr>
          <w:rFonts w:ascii="Courier New" w:hAnsi="Courier New" w:cs="Courier New"/>
          <w:sz w:val="24"/>
          <w:szCs w:val="24"/>
        </w:rPr>
      </w:pPr>
    </w:p>
    <w:sectPr w:rsidR="003D24B7" w:rsidRPr="00F435C4" w:rsidSect="001A0000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24C15C" w14:textId="77777777" w:rsidR="009D4855" w:rsidRDefault="009D4855" w:rsidP="001A0000">
      <w:pPr>
        <w:spacing w:after="0" w:line="240" w:lineRule="auto"/>
      </w:pPr>
      <w:r>
        <w:separator/>
      </w:r>
    </w:p>
  </w:endnote>
  <w:endnote w:type="continuationSeparator" w:id="0">
    <w:p w14:paraId="0E4093AF" w14:textId="77777777" w:rsidR="009D4855" w:rsidRDefault="009D4855" w:rsidP="001A00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0CABE2" w14:textId="77777777" w:rsidR="00AB0814" w:rsidRDefault="00AB0814">
    <w:pPr>
      <w:pStyle w:val="af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1741356657"/>
      <w:docPartObj>
        <w:docPartGallery w:val="Page Numbers (Bottom of Page)"/>
        <w:docPartUnique/>
      </w:docPartObj>
    </w:sdtPr>
    <w:sdtEndPr/>
    <w:sdtContent>
      <w:p w14:paraId="441A0189" w14:textId="3A95436D" w:rsidR="00AB0814" w:rsidRPr="001A0000" w:rsidRDefault="00AB0814">
        <w:pPr>
          <w:pStyle w:val="af7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1A0000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1A0000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1A0000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DA10A3">
          <w:rPr>
            <w:rFonts w:ascii="Times New Roman" w:hAnsi="Times New Roman" w:cs="Times New Roman"/>
            <w:noProof/>
            <w:sz w:val="28"/>
            <w:szCs w:val="28"/>
          </w:rPr>
          <w:t>9</w:t>
        </w:r>
        <w:r w:rsidRPr="001A0000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3FD3C48" w14:textId="77777777" w:rsidR="00AB0814" w:rsidRPr="001A0000" w:rsidRDefault="00AB0814">
    <w:pPr>
      <w:pStyle w:val="af7"/>
      <w:rPr>
        <w:rFonts w:ascii="Times New Roman" w:hAnsi="Times New Roman" w:cs="Times New Roman"/>
        <w:sz w:val="28"/>
        <w:szCs w:val="2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4C7B10" w14:textId="77777777" w:rsidR="00AB0814" w:rsidRDefault="00AB0814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296EAB" w14:textId="77777777" w:rsidR="009D4855" w:rsidRDefault="009D4855" w:rsidP="001A0000">
      <w:pPr>
        <w:spacing w:after="0" w:line="240" w:lineRule="auto"/>
      </w:pPr>
      <w:r>
        <w:separator/>
      </w:r>
    </w:p>
  </w:footnote>
  <w:footnote w:type="continuationSeparator" w:id="0">
    <w:p w14:paraId="47FFA5AD" w14:textId="77777777" w:rsidR="009D4855" w:rsidRDefault="009D4855" w:rsidP="001A00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F2C11C" w14:textId="77777777" w:rsidR="00AB0814" w:rsidRDefault="00AB0814">
    <w:pPr>
      <w:pStyle w:val="af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888A09" w14:textId="77777777" w:rsidR="00AB0814" w:rsidRDefault="00AB0814">
    <w:pPr>
      <w:pStyle w:val="af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FA2A0BE" w14:textId="77777777" w:rsidR="00AB0814" w:rsidRDefault="00AB0814">
    <w:pPr>
      <w:pStyle w:val="af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F"/>
    <w:multiLevelType w:val="singleLevel"/>
    <w:tmpl w:val="31A4AF8C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8"/>
    <w:multiLevelType w:val="singleLevel"/>
    <w:tmpl w:val="B3E0406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4524E92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F822792"/>
    <w:multiLevelType w:val="multilevel"/>
    <w:tmpl w:val="9C8C2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EB46FD"/>
    <w:multiLevelType w:val="hybridMultilevel"/>
    <w:tmpl w:val="7B0C1236"/>
    <w:lvl w:ilvl="0" w:tplc="7214FDA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DEC1162"/>
    <w:multiLevelType w:val="multilevel"/>
    <w:tmpl w:val="329263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6" w15:restartNumberingAfterBreak="0">
    <w:nsid w:val="20341777"/>
    <w:multiLevelType w:val="multilevel"/>
    <w:tmpl w:val="4FC253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20" w:hanging="1800"/>
      </w:pPr>
      <w:rPr>
        <w:rFonts w:hint="default"/>
      </w:rPr>
    </w:lvl>
  </w:abstractNum>
  <w:abstractNum w:abstractNumId="7" w15:restartNumberingAfterBreak="0">
    <w:nsid w:val="2FB97942"/>
    <w:multiLevelType w:val="multilevel"/>
    <w:tmpl w:val="6AD4E86C"/>
    <w:numStyleLink w:val="a1"/>
  </w:abstractNum>
  <w:abstractNum w:abstractNumId="8" w15:restartNumberingAfterBreak="0">
    <w:nsid w:val="30417CC1"/>
    <w:multiLevelType w:val="hybridMultilevel"/>
    <w:tmpl w:val="2A60FAB8"/>
    <w:lvl w:ilvl="0" w:tplc="1786CC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7AA3CC6"/>
    <w:multiLevelType w:val="multilevel"/>
    <w:tmpl w:val="6AD4E86C"/>
    <w:styleLink w:val="a1"/>
    <w:lvl w:ilvl="0">
      <w:start w:val="1"/>
      <w:numFmt w:val="lowerLett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tabs>
          <w:tab w:val="num" w:pos="1418"/>
        </w:tabs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3ABA2114"/>
    <w:multiLevelType w:val="multilevel"/>
    <w:tmpl w:val="38FEB46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1" w15:restartNumberingAfterBreak="0">
    <w:nsid w:val="436E1F33"/>
    <w:multiLevelType w:val="multilevel"/>
    <w:tmpl w:val="0419001D"/>
    <w:styleLink w:val="a2"/>
    <w:lvl w:ilvl="0"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1C4687B"/>
    <w:multiLevelType w:val="multilevel"/>
    <w:tmpl w:val="E27AE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2941C84"/>
    <w:multiLevelType w:val="hybridMultilevel"/>
    <w:tmpl w:val="683E8CFA"/>
    <w:lvl w:ilvl="0" w:tplc="A37C46A6">
      <w:start w:val="1"/>
      <w:numFmt w:val="lowerLetter"/>
      <w:pStyle w:val="1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4" w15:restartNumberingAfterBreak="0">
    <w:nsid w:val="66755D86"/>
    <w:multiLevelType w:val="multilevel"/>
    <w:tmpl w:val="65224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AD66B01"/>
    <w:multiLevelType w:val="hybridMultilevel"/>
    <w:tmpl w:val="DA2EB3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657920"/>
    <w:multiLevelType w:val="hybridMultilevel"/>
    <w:tmpl w:val="233E48E8"/>
    <w:lvl w:ilvl="0" w:tplc="2ECCD3DA">
      <w:start w:val="1"/>
      <w:numFmt w:val="lowerLetter"/>
      <w:pStyle w:val="20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7" w15:restartNumberingAfterBreak="0">
    <w:nsid w:val="6F211E5C"/>
    <w:multiLevelType w:val="multilevel"/>
    <w:tmpl w:val="C6507F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18" w15:restartNumberingAfterBreak="0">
    <w:nsid w:val="76933EFA"/>
    <w:multiLevelType w:val="hybridMultilevel"/>
    <w:tmpl w:val="7870F298"/>
    <w:lvl w:ilvl="0" w:tplc="75DAAA1E">
      <w:start w:val="1"/>
      <w:numFmt w:val="bullet"/>
      <w:pStyle w:val="a3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1E6591"/>
    <w:multiLevelType w:val="multilevel"/>
    <w:tmpl w:val="88743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6"/>
  </w:num>
  <w:num w:numId="3">
    <w:abstractNumId w:val="5"/>
  </w:num>
  <w:num w:numId="4">
    <w:abstractNumId w:val="17"/>
  </w:num>
  <w:num w:numId="5">
    <w:abstractNumId w:val="8"/>
  </w:num>
  <w:num w:numId="6">
    <w:abstractNumId w:val="4"/>
  </w:num>
  <w:num w:numId="7">
    <w:abstractNumId w:val="9"/>
  </w:num>
  <w:num w:numId="8">
    <w:abstractNumId w:val="7"/>
  </w:num>
  <w:num w:numId="9">
    <w:abstractNumId w:val="2"/>
  </w:num>
  <w:num w:numId="10">
    <w:abstractNumId w:val="18"/>
  </w:num>
  <w:num w:numId="11">
    <w:abstractNumId w:val="1"/>
  </w:num>
  <w:num w:numId="12">
    <w:abstractNumId w:val="13"/>
  </w:num>
  <w:num w:numId="13">
    <w:abstractNumId w:val="0"/>
  </w:num>
  <w:num w:numId="14">
    <w:abstractNumId w:val="16"/>
  </w:num>
  <w:num w:numId="15">
    <w:abstractNumId w:val="15"/>
  </w:num>
  <w:num w:numId="16">
    <w:abstractNumId w:val="14"/>
  </w:num>
  <w:num w:numId="17">
    <w:abstractNumId w:val="12"/>
  </w:num>
  <w:num w:numId="18">
    <w:abstractNumId w:val="3"/>
  </w:num>
  <w:num w:numId="19">
    <w:abstractNumId w:val="10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4585"/>
    <w:rsid w:val="00000EB5"/>
    <w:rsid w:val="00075FEB"/>
    <w:rsid w:val="00087446"/>
    <w:rsid w:val="00094C46"/>
    <w:rsid w:val="000C19A1"/>
    <w:rsid w:val="000D113C"/>
    <w:rsid w:val="000E62A2"/>
    <w:rsid w:val="001818CA"/>
    <w:rsid w:val="001A0000"/>
    <w:rsid w:val="001B507E"/>
    <w:rsid w:val="001D438C"/>
    <w:rsid w:val="00205433"/>
    <w:rsid w:val="002637BF"/>
    <w:rsid w:val="00273ABC"/>
    <w:rsid w:val="002E3E29"/>
    <w:rsid w:val="00306500"/>
    <w:rsid w:val="00316F3D"/>
    <w:rsid w:val="00394242"/>
    <w:rsid w:val="003A51BD"/>
    <w:rsid w:val="003C30F9"/>
    <w:rsid w:val="003D24B7"/>
    <w:rsid w:val="003D49B2"/>
    <w:rsid w:val="0040141D"/>
    <w:rsid w:val="00433A59"/>
    <w:rsid w:val="0044782D"/>
    <w:rsid w:val="00481945"/>
    <w:rsid w:val="004A47BB"/>
    <w:rsid w:val="004F400A"/>
    <w:rsid w:val="004F5A61"/>
    <w:rsid w:val="005009C6"/>
    <w:rsid w:val="00527335"/>
    <w:rsid w:val="0055591D"/>
    <w:rsid w:val="005E68EA"/>
    <w:rsid w:val="005F0969"/>
    <w:rsid w:val="006020EA"/>
    <w:rsid w:val="00630E8F"/>
    <w:rsid w:val="00654757"/>
    <w:rsid w:val="00675F66"/>
    <w:rsid w:val="00695FE3"/>
    <w:rsid w:val="006D70E5"/>
    <w:rsid w:val="007C21D4"/>
    <w:rsid w:val="007C4585"/>
    <w:rsid w:val="00863640"/>
    <w:rsid w:val="008673F4"/>
    <w:rsid w:val="008F0198"/>
    <w:rsid w:val="008F7B55"/>
    <w:rsid w:val="00915FEA"/>
    <w:rsid w:val="0092134D"/>
    <w:rsid w:val="00937A74"/>
    <w:rsid w:val="009459D3"/>
    <w:rsid w:val="009A4484"/>
    <w:rsid w:val="009D4855"/>
    <w:rsid w:val="009D6C69"/>
    <w:rsid w:val="00A170D5"/>
    <w:rsid w:val="00A76BF1"/>
    <w:rsid w:val="00AB0814"/>
    <w:rsid w:val="00AC04C6"/>
    <w:rsid w:val="00B44349"/>
    <w:rsid w:val="00B80B65"/>
    <w:rsid w:val="00BD6535"/>
    <w:rsid w:val="00BF5849"/>
    <w:rsid w:val="00C21152"/>
    <w:rsid w:val="00C21299"/>
    <w:rsid w:val="00C40BF3"/>
    <w:rsid w:val="00C42CB1"/>
    <w:rsid w:val="00C74975"/>
    <w:rsid w:val="00C85406"/>
    <w:rsid w:val="00CB1A04"/>
    <w:rsid w:val="00CC5495"/>
    <w:rsid w:val="00CE6AD4"/>
    <w:rsid w:val="00CF2303"/>
    <w:rsid w:val="00D00B30"/>
    <w:rsid w:val="00D26E44"/>
    <w:rsid w:val="00D76135"/>
    <w:rsid w:val="00DA10A3"/>
    <w:rsid w:val="00DD23B3"/>
    <w:rsid w:val="00DF21D4"/>
    <w:rsid w:val="00ED6340"/>
    <w:rsid w:val="00EF1E2A"/>
    <w:rsid w:val="00F05CDF"/>
    <w:rsid w:val="00F435C4"/>
    <w:rsid w:val="00F629BB"/>
    <w:rsid w:val="00F82D4C"/>
    <w:rsid w:val="00FC79C2"/>
    <w:rsid w:val="00FE2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37B783"/>
  <w15:docId w15:val="{7E4A2FB7-334A-4EC2-855F-37E03F5D1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qFormat/>
    <w:rsid w:val="007C4585"/>
  </w:style>
  <w:style w:type="paragraph" w:styleId="10">
    <w:name w:val="heading 1"/>
    <w:basedOn w:val="a4"/>
    <w:next w:val="a4"/>
    <w:link w:val="11"/>
    <w:uiPriority w:val="9"/>
    <w:qFormat/>
    <w:rsid w:val="002E3E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4"/>
    <w:next w:val="a4"/>
    <w:link w:val="22"/>
    <w:uiPriority w:val="9"/>
    <w:semiHidden/>
    <w:unhideWhenUsed/>
    <w:qFormat/>
    <w:rsid w:val="008673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5">
    <w:name w:val="heading 5"/>
    <w:basedOn w:val="a4"/>
    <w:link w:val="50"/>
    <w:uiPriority w:val="9"/>
    <w:qFormat/>
    <w:rsid w:val="007C4585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numbering" w:customStyle="1" w:styleId="a2">
    <w:name w:val="попова маркированный список"/>
    <w:basedOn w:val="a7"/>
    <w:uiPriority w:val="99"/>
    <w:rsid w:val="004F5A61"/>
    <w:pPr>
      <w:numPr>
        <w:numId w:val="1"/>
      </w:numPr>
    </w:pPr>
  </w:style>
  <w:style w:type="paragraph" w:styleId="a8">
    <w:name w:val="List Paragraph"/>
    <w:basedOn w:val="a4"/>
    <w:uiPriority w:val="34"/>
    <w:qFormat/>
    <w:rsid w:val="00915FEA"/>
    <w:pPr>
      <w:ind w:left="720"/>
      <w:contextualSpacing/>
    </w:pPr>
  </w:style>
  <w:style w:type="paragraph" w:customStyle="1" w:styleId="a9">
    <w:name w:val="Вовиков Абзац"/>
    <w:basedOn w:val="a4"/>
    <w:qFormat/>
    <w:rsid w:val="00306500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paragraph" w:customStyle="1" w:styleId="12">
    <w:name w:val="Вовиков Заголовок1"/>
    <w:basedOn w:val="10"/>
    <w:next w:val="a9"/>
    <w:qFormat/>
    <w:rsid w:val="002E3E29"/>
    <w:pPr>
      <w:spacing w:before="80" w:after="80" w:line="240" w:lineRule="auto"/>
      <w:ind w:firstLine="709"/>
    </w:pPr>
    <w:rPr>
      <w:rFonts w:ascii="Times New Roman" w:hAnsi="Times New Roman"/>
      <w:color w:val="000000" w:themeColor="text1"/>
      <w:lang w:eastAsia="ru-RU"/>
    </w:rPr>
  </w:style>
  <w:style w:type="paragraph" w:customStyle="1" w:styleId="23">
    <w:name w:val="Вовиков Заголовок2"/>
    <w:basedOn w:val="21"/>
    <w:next w:val="a9"/>
    <w:qFormat/>
    <w:rsid w:val="008673F4"/>
    <w:pPr>
      <w:spacing w:before="60" w:after="6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character" w:customStyle="1" w:styleId="11">
    <w:name w:val="Заголовок 1 Знак"/>
    <w:basedOn w:val="a5"/>
    <w:link w:val="10"/>
    <w:uiPriority w:val="9"/>
    <w:rsid w:val="002E3E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a">
    <w:name w:val="Subtle Reference"/>
    <w:basedOn w:val="a5"/>
    <w:uiPriority w:val="31"/>
    <w:qFormat/>
    <w:rsid w:val="008673F4"/>
    <w:rPr>
      <w:smallCaps/>
      <w:color w:val="C0504D" w:themeColor="accent2"/>
      <w:u w:val="single"/>
    </w:rPr>
  </w:style>
  <w:style w:type="character" w:customStyle="1" w:styleId="22">
    <w:name w:val="Заголовок 2 Знак"/>
    <w:basedOn w:val="a5"/>
    <w:link w:val="21"/>
    <w:uiPriority w:val="9"/>
    <w:semiHidden/>
    <w:rsid w:val="008673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b">
    <w:name w:val="TOC Heading"/>
    <w:basedOn w:val="10"/>
    <w:next w:val="a4"/>
    <w:uiPriority w:val="39"/>
    <w:semiHidden/>
    <w:unhideWhenUsed/>
    <w:qFormat/>
    <w:rsid w:val="001B507E"/>
    <w:pPr>
      <w:outlineLvl w:val="9"/>
    </w:pPr>
    <w:rPr>
      <w:lang w:eastAsia="ru-RU"/>
    </w:rPr>
  </w:style>
  <w:style w:type="paragraph" w:styleId="13">
    <w:name w:val="toc 1"/>
    <w:basedOn w:val="a4"/>
    <w:next w:val="a4"/>
    <w:autoRedefine/>
    <w:uiPriority w:val="39"/>
    <w:unhideWhenUsed/>
    <w:rsid w:val="0044782D"/>
    <w:pPr>
      <w:tabs>
        <w:tab w:val="right" w:leader="dot" w:pos="9345"/>
      </w:tabs>
      <w:spacing w:after="0" w:line="240" w:lineRule="auto"/>
    </w:pPr>
  </w:style>
  <w:style w:type="paragraph" w:styleId="24">
    <w:name w:val="toc 2"/>
    <w:basedOn w:val="a4"/>
    <w:next w:val="a4"/>
    <w:autoRedefine/>
    <w:uiPriority w:val="39"/>
    <w:unhideWhenUsed/>
    <w:rsid w:val="001B507E"/>
    <w:pPr>
      <w:spacing w:after="100"/>
      <w:ind w:left="220"/>
    </w:pPr>
  </w:style>
  <w:style w:type="character" w:styleId="ac">
    <w:name w:val="Hyperlink"/>
    <w:basedOn w:val="a5"/>
    <w:uiPriority w:val="99"/>
    <w:unhideWhenUsed/>
    <w:rsid w:val="001B507E"/>
    <w:rPr>
      <w:color w:val="0000FF" w:themeColor="hyperlink"/>
      <w:u w:val="single"/>
    </w:rPr>
  </w:style>
  <w:style w:type="paragraph" w:styleId="ad">
    <w:name w:val="Balloon Text"/>
    <w:basedOn w:val="a4"/>
    <w:link w:val="ae"/>
    <w:uiPriority w:val="99"/>
    <w:semiHidden/>
    <w:unhideWhenUsed/>
    <w:rsid w:val="001B50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5"/>
    <w:link w:val="ad"/>
    <w:uiPriority w:val="99"/>
    <w:semiHidden/>
    <w:rsid w:val="001B507E"/>
    <w:rPr>
      <w:rFonts w:ascii="Tahoma" w:hAnsi="Tahoma" w:cs="Tahoma"/>
      <w:sz w:val="16"/>
      <w:szCs w:val="16"/>
    </w:rPr>
  </w:style>
  <w:style w:type="paragraph" w:customStyle="1" w:styleId="3">
    <w:name w:val="Вовиков Заголовок 3"/>
    <w:basedOn w:val="a9"/>
    <w:qFormat/>
    <w:rsid w:val="00C21152"/>
    <w:pPr>
      <w:keepNext/>
      <w:spacing w:before="60" w:after="60"/>
      <w:jc w:val="left"/>
      <w:outlineLvl w:val="2"/>
    </w:pPr>
    <w:rPr>
      <w:rFonts w:cs="Times New Roman"/>
      <w:b/>
    </w:rPr>
  </w:style>
  <w:style w:type="table" w:customStyle="1" w:styleId="af">
    <w:name w:val="Вовиков таблицы"/>
    <w:basedOn w:val="a6"/>
    <w:uiPriority w:val="99"/>
    <w:rsid w:val="00C21152"/>
    <w:pPr>
      <w:spacing w:after="0" w:line="240" w:lineRule="auto"/>
    </w:pPr>
    <w:rPr>
      <w:rFonts w:ascii="Times New Roman" w:hAnsi="Times New Roman"/>
      <w:sz w:val="28"/>
    </w:rPr>
    <w:tblPr/>
  </w:style>
  <w:style w:type="table" w:styleId="af0">
    <w:name w:val="Table Grid"/>
    <w:basedOn w:val="a6"/>
    <w:uiPriority w:val="59"/>
    <w:rsid w:val="00C21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1">
    <w:name w:val="Вовиков нумерованный список"/>
    <w:basedOn w:val="a7"/>
    <w:uiPriority w:val="99"/>
    <w:rsid w:val="00C21152"/>
    <w:pPr>
      <w:numPr>
        <w:numId w:val="7"/>
      </w:numPr>
    </w:pPr>
  </w:style>
  <w:style w:type="paragraph" w:customStyle="1" w:styleId="a3">
    <w:name w:val="Вовиков Маркированный список"/>
    <w:basedOn w:val="a0"/>
    <w:next w:val="a9"/>
    <w:qFormat/>
    <w:rsid w:val="00075FEB"/>
    <w:pPr>
      <w:numPr>
        <w:numId w:val="10"/>
      </w:numPr>
      <w:tabs>
        <w:tab w:val="left" w:pos="992"/>
      </w:tabs>
      <w:spacing w:before="60" w:after="0" w:line="240" w:lineRule="auto"/>
      <w:ind w:left="709" w:firstLine="357"/>
      <w:jc w:val="both"/>
    </w:pPr>
    <w:rPr>
      <w:rFonts w:ascii="Times New Roman" w:hAnsi="Times New Roman"/>
      <w:sz w:val="28"/>
    </w:rPr>
  </w:style>
  <w:style w:type="paragraph" w:customStyle="1" w:styleId="1">
    <w:name w:val="Вовиков Нумерованный список1"/>
    <w:basedOn w:val="a"/>
    <w:next w:val="a9"/>
    <w:qFormat/>
    <w:rsid w:val="00075FEB"/>
    <w:pPr>
      <w:numPr>
        <w:numId w:val="12"/>
      </w:numPr>
      <w:tabs>
        <w:tab w:val="left" w:pos="1134"/>
      </w:tabs>
      <w:spacing w:after="0" w:line="240" w:lineRule="auto"/>
      <w:ind w:left="709" w:firstLine="709"/>
      <w:jc w:val="both"/>
    </w:pPr>
    <w:rPr>
      <w:rFonts w:ascii="Times New Roman" w:hAnsi="Times New Roman"/>
      <w:sz w:val="28"/>
    </w:rPr>
  </w:style>
  <w:style w:type="paragraph" w:styleId="a0">
    <w:name w:val="List Bullet"/>
    <w:basedOn w:val="a4"/>
    <w:uiPriority w:val="99"/>
    <w:semiHidden/>
    <w:unhideWhenUsed/>
    <w:rsid w:val="00075FEB"/>
    <w:pPr>
      <w:numPr>
        <w:numId w:val="9"/>
      </w:numPr>
      <w:contextualSpacing/>
    </w:pPr>
  </w:style>
  <w:style w:type="paragraph" w:customStyle="1" w:styleId="20">
    <w:name w:val="Вовиков Нумерованный список2"/>
    <w:basedOn w:val="2"/>
    <w:next w:val="a9"/>
    <w:qFormat/>
    <w:rsid w:val="00075FEB"/>
    <w:pPr>
      <w:numPr>
        <w:numId w:val="14"/>
      </w:numPr>
      <w:tabs>
        <w:tab w:val="left" w:pos="1418"/>
      </w:tabs>
      <w:spacing w:before="60" w:after="0" w:line="240" w:lineRule="auto"/>
      <w:ind w:left="1134" w:firstLine="1134"/>
      <w:jc w:val="both"/>
    </w:pPr>
    <w:rPr>
      <w:rFonts w:ascii="Times New Roman" w:hAnsi="Times New Roman"/>
      <w:sz w:val="28"/>
    </w:rPr>
  </w:style>
  <w:style w:type="paragraph" w:styleId="a">
    <w:name w:val="List Number"/>
    <w:basedOn w:val="a4"/>
    <w:uiPriority w:val="99"/>
    <w:semiHidden/>
    <w:unhideWhenUsed/>
    <w:rsid w:val="00075FEB"/>
    <w:pPr>
      <w:numPr>
        <w:numId w:val="11"/>
      </w:numPr>
      <w:contextualSpacing/>
    </w:pPr>
  </w:style>
  <w:style w:type="table" w:customStyle="1" w:styleId="af1">
    <w:name w:val="Вовиков Стиль таблицы"/>
    <w:basedOn w:val="a6"/>
    <w:uiPriority w:val="99"/>
    <w:rsid w:val="00B80B65"/>
    <w:pPr>
      <w:spacing w:after="0" w:line="240" w:lineRule="auto"/>
      <w:ind w:firstLine="284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paragraph" w:styleId="2">
    <w:name w:val="List Number 2"/>
    <w:basedOn w:val="a4"/>
    <w:uiPriority w:val="99"/>
    <w:semiHidden/>
    <w:unhideWhenUsed/>
    <w:rsid w:val="00075FEB"/>
    <w:pPr>
      <w:numPr>
        <w:numId w:val="13"/>
      </w:numPr>
      <w:contextualSpacing/>
    </w:pPr>
  </w:style>
  <w:style w:type="paragraph" w:customStyle="1" w:styleId="4">
    <w:name w:val="заголовок 4"/>
    <w:basedOn w:val="a4"/>
    <w:next w:val="a4"/>
    <w:rsid w:val="007C4585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styleId="af2">
    <w:name w:val="Subtitle"/>
    <w:basedOn w:val="a4"/>
    <w:link w:val="af3"/>
    <w:qFormat/>
    <w:rsid w:val="007C4585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3">
    <w:name w:val="Подзаголовок Знак"/>
    <w:basedOn w:val="a5"/>
    <w:link w:val="af2"/>
    <w:rsid w:val="007C458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50">
    <w:name w:val="Заголовок 5 Знак"/>
    <w:basedOn w:val="a5"/>
    <w:link w:val="5"/>
    <w:uiPriority w:val="9"/>
    <w:rsid w:val="007C458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4">
    <w:name w:val="Normal (Web)"/>
    <w:basedOn w:val="a4"/>
    <w:uiPriority w:val="99"/>
    <w:semiHidden/>
    <w:unhideWhenUsed/>
    <w:rsid w:val="007C45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5009C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">
    <w:name w:val="HTML Preformatted"/>
    <w:basedOn w:val="a4"/>
    <w:link w:val="HTML0"/>
    <w:uiPriority w:val="99"/>
    <w:semiHidden/>
    <w:unhideWhenUsed/>
    <w:rsid w:val="00C42C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5"/>
    <w:link w:val="HTML"/>
    <w:uiPriority w:val="99"/>
    <w:semiHidden/>
    <w:rsid w:val="00C42CB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5">
    <w:name w:val="header"/>
    <w:basedOn w:val="a4"/>
    <w:link w:val="af6"/>
    <w:uiPriority w:val="99"/>
    <w:unhideWhenUsed/>
    <w:rsid w:val="001A00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5"/>
    <w:link w:val="af5"/>
    <w:uiPriority w:val="99"/>
    <w:rsid w:val="001A0000"/>
  </w:style>
  <w:style w:type="paragraph" w:styleId="af7">
    <w:name w:val="footer"/>
    <w:basedOn w:val="a4"/>
    <w:link w:val="af8"/>
    <w:uiPriority w:val="99"/>
    <w:unhideWhenUsed/>
    <w:rsid w:val="001A00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5"/>
    <w:link w:val="af7"/>
    <w:uiPriority w:val="99"/>
    <w:rsid w:val="001A0000"/>
  </w:style>
  <w:style w:type="paragraph" w:styleId="30">
    <w:name w:val="toc 3"/>
    <w:basedOn w:val="a4"/>
    <w:next w:val="a4"/>
    <w:autoRedefine/>
    <w:uiPriority w:val="39"/>
    <w:unhideWhenUsed/>
    <w:rsid w:val="00481945"/>
    <w:pPr>
      <w:spacing w:after="100" w:line="259" w:lineRule="auto"/>
      <w:ind w:left="440"/>
    </w:pPr>
    <w:rPr>
      <w:rFonts w:eastAsiaTheme="minorEastAsia"/>
      <w:lang w:eastAsia="ru-RU"/>
    </w:rPr>
  </w:style>
  <w:style w:type="paragraph" w:styleId="40">
    <w:name w:val="toc 4"/>
    <w:basedOn w:val="a4"/>
    <w:next w:val="a4"/>
    <w:autoRedefine/>
    <w:uiPriority w:val="39"/>
    <w:unhideWhenUsed/>
    <w:rsid w:val="00481945"/>
    <w:pPr>
      <w:spacing w:after="100" w:line="259" w:lineRule="auto"/>
      <w:ind w:left="660"/>
    </w:pPr>
    <w:rPr>
      <w:rFonts w:eastAsiaTheme="minorEastAsia"/>
      <w:lang w:eastAsia="ru-RU"/>
    </w:rPr>
  </w:style>
  <w:style w:type="paragraph" w:styleId="51">
    <w:name w:val="toc 5"/>
    <w:basedOn w:val="a4"/>
    <w:next w:val="a4"/>
    <w:autoRedefine/>
    <w:uiPriority w:val="39"/>
    <w:unhideWhenUsed/>
    <w:rsid w:val="00481945"/>
    <w:pPr>
      <w:spacing w:after="100" w:line="259" w:lineRule="auto"/>
      <w:ind w:left="880"/>
    </w:pPr>
    <w:rPr>
      <w:rFonts w:eastAsiaTheme="minorEastAsia"/>
      <w:lang w:eastAsia="ru-RU"/>
    </w:rPr>
  </w:style>
  <w:style w:type="paragraph" w:styleId="6">
    <w:name w:val="toc 6"/>
    <w:basedOn w:val="a4"/>
    <w:next w:val="a4"/>
    <w:autoRedefine/>
    <w:uiPriority w:val="39"/>
    <w:unhideWhenUsed/>
    <w:rsid w:val="00481945"/>
    <w:pPr>
      <w:spacing w:after="100" w:line="259" w:lineRule="auto"/>
      <w:ind w:left="1100"/>
    </w:pPr>
    <w:rPr>
      <w:rFonts w:eastAsiaTheme="minorEastAsia"/>
      <w:lang w:eastAsia="ru-RU"/>
    </w:rPr>
  </w:style>
  <w:style w:type="paragraph" w:styleId="7">
    <w:name w:val="toc 7"/>
    <w:basedOn w:val="a4"/>
    <w:next w:val="a4"/>
    <w:autoRedefine/>
    <w:uiPriority w:val="39"/>
    <w:unhideWhenUsed/>
    <w:rsid w:val="00481945"/>
    <w:pPr>
      <w:spacing w:after="100" w:line="259" w:lineRule="auto"/>
      <w:ind w:left="1320"/>
    </w:pPr>
    <w:rPr>
      <w:rFonts w:eastAsiaTheme="minorEastAsia"/>
      <w:lang w:eastAsia="ru-RU"/>
    </w:rPr>
  </w:style>
  <w:style w:type="paragraph" w:styleId="8">
    <w:name w:val="toc 8"/>
    <w:basedOn w:val="a4"/>
    <w:next w:val="a4"/>
    <w:autoRedefine/>
    <w:uiPriority w:val="39"/>
    <w:unhideWhenUsed/>
    <w:rsid w:val="00481945"/>
    <w:pPr>
      <w:spacing w:after="100" w:line="259" w:lineRule="auto"/>
      <w:ind w:left="1540"/>
    </w:pPr>
    <w:rPr>
      <w:rFonts w:eastAsiaTheme="minorEastAsia"/>
      <w:lang w:eastAsia="ru-RU"/>
    </w:rPr>
  </w:style>
  <w:style w:type="paragraph" w:styleId="9">
    <w:name w:val="toc 9"/>
    <w:basedOn w:val="a4"/>
    <w:next w:val="a4"/>
    <w:autoRedefine/>
    <w:uiPriority w:val="39"/>
    <w:unhideWhenUsed/>
    <w:rsid w:val="00481945"/>
    <w:pPr>
      <w:spacing w:after="100" w:line="259" w:lineRule="auto"/>
      <w:ind w:left="1760"/>
    </w:pPr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4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5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6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4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8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7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5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9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7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jpe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2%20&#1082;&#1091;&#1088;&#1089;%204%20&#1089;&#1077;&#1084;&#1077;&#1089;&#1090;&#1088;\&#1064;&#1072;&#1073;&#1083;&#1086;&#1085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92CBB5-713A-4889-9C20-759B1F9999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Шаблон.dotm</Template>
  <TotalTime>204</TotalTime>
  <Pages>1</Pages>
  <Words>2543</Words>
  <Characters>14500</Characters>
  <Application>Microsoft Office Word</Application>
  <DocSecurity>0</DocSecurity>
  <Lines>120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ИрГТУ</Company>
  <LinksUpToDate>false</LinksUpToDate>
  <CharactersWithSpaces>17009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ДНС</dc:creator>
  <cp:lastModifiedBy>Администратор</cp:lastModifiedBy>
  <cp:revision>50</cp:revision>
  <dcterms:created xsi:type="dcterms:W3CDTF">2021-03-03T07:49:00Z</dcterms:created>
  <dcterms:modified xsi:type="dcterms:W3CDTF">2021-04-03T03:09:00Z</dcterms:modified>
</cp:coreProperties>
</file>